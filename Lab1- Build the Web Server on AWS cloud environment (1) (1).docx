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7F6B" w:rsidRDefault="00A57F6B" w:rsidP="00A57F6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Hands-on – 1</w:t>
      </w:r>
    </w:p>
    <w:p w:rsidR="00AA0B21" w:rsidRDefault="00A57F6B" w:rsidP="00A57F6B">
      <w:pPr>
        <w:pStyle w:val="Heading1"/>
        <w:rPr>
          <w:sz w:val="34"/>
        </w:rPr>
      </w:pPr>
      <w:r w:rsidRPr="003D0FE3">
        <w:rPr>
          <w:sz w:val="34"/>
          <w:shd w:val="clear" w:color="auto" w:fill="FFFFFF"/>
        </w:rPr>
        <w:t>AWS-lab-hands-on-practice</w:t>
      </w:r>
      <w:r w:rsidR="00AA0B21" w:rsidRPr="003D0FE3">
        <w:rPr>
          <w:sz w:val="34"/>
        </w:rPr>
        <w:t xml:space="preserve"> </w:t>
      </w:r>
    </w:p>
    <w:p w:rsidR="003D0FE3" w:rsidRPr="003D0FE3" w:rsidRDefault="003D0FE3" w:rsidP="00A57F6B">
      <w:pPr>
        <w:pStyle w:val="Heading1"/>
        <w:rPr>
          <w:sz w:val="34"/>
        </w:rPr>
      </w:pPr>
    </w:p>
    <w:p w:rsidR="00A57F6B" w:rsidRDefault="005D7E88" w:rsidP="00A57F6B">
      <w:r>
        <w:t xml:space="preserve">You will be able to create a various infrastructure components that will be used </w:t>
      </w:r>
      <w:r w:rsidRPr="003D0FE3">
        <w:rPr>
          <w:color w:val="FF0000"/>
        </w:rPr>
        <w:t xml:space="preserve">to </w:t>
      </w:r>
      <w:r w:rsidRPr="003D0FE3">
        <w:rPr>
          <w:b/>
          <w:color w:val="FF0000"/>
        </w:rPr>
        <w:t>build Web server</w:t>
      </w:r>
      <w:r w:rsidRPr="003D0FE3">
        <w:rPr>
          <w:color w:val="FF0000"/>
        </w:rPr>
        <w:t xml:space="preserve"> </w:t>
      </w:r>
      <w:r>
        <w:t>within the AWS Cloud Environment.</w:t>
      </w:r>
    </w:p>
    <w:p w:rsidR="005D7E88" w:rsidRDefault="005D7E88" w:rsidP="00A57F6B"/>
    <w:p w:rsidR="00A57F6B" w:rsidRDefault="005D7E88" w:rsidP="00A57F6B">
      <w:r w:rsidRPr="005D7E88">
        <w:rPr>
          <w:noProof/>
          <w:lang w:val="en-IN" w:eastAsia="en-IN"/>
        </w:rPr>
        <w:drawing>
          <wp:inline distT="0" distB="0" distL="0" distR="0" wp14:anchorId="6F1200BF" wp14:editId="1DA5E0A4">
            <wp:extent cx="5943600" cy="33686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E88" w:rsidRDefault="005D7E88" w:rsidP="00A57F6B">
      <w:r>
        <w:t>Web site-&gt;has different infrastructure layer-&gt; It shows how server can be access by application user.</w:t>
      </w:r>
    </w:p>
    <w:p w:rsidR="005D7E88" w:rsidRDefault="00176CD6" w:rsidP="008A212C">
      <w:pPr>
        <w:pStyle w:val="ListParagraph"/>
        <w:numPr>
          <w:ilvl w:val="0"/>
          <w:numId w:val="11"/>
        </w:numPr>
      </w:pPr>
      <w:r>
        <w:t>All firewall</w:t>
      </w:r>
      <w:r w:rsidR="005D7E88">
        <w:t xml:space="preserve">, router </w:t>
      </w:r>
      <w:proofErr w:type="spellStart"/>
      <w:r w:rsidR="005D7E88">
        <w:t>etc</w:t>
      </w:r>
      <w:proofErr w:type="spellEnd"/>
      <w:r w:rsidR="005D7E88">
        <w:t xml:space="preserve"> can be replaced with </w:t>
      </w:r>
      <w:r w:rsidR="00487B2A">
        <w:t xml:space="preserve">virtual components. </w:t>
      </w:r>
    </w:p>
    <w:p w:rsidR="00487B2A" w:rsidRDefault="00487B2A" w:rsidP="008A212C">
      <w:pPr>
        <w:pStyle w:val="ListParagraph"/>
        <w:numPr>
          <w:ilvl w:val="0"/>
          <w:numId w:val="11"/>
        </w:numPr>
      </w:pPr>
      <w:r>
        <w:t xml:space="preserve">VPC-Configure of VPC is important for component inside </w:t>
      </w:r>
      <w:proofErr w:type="gramStart"/>
      <w:r>
        <w:t>the it</w:t>
      </w:r>
      <w:proofErr w:type="gramEnd"/>
      <w:r>
        <w:t xml:space="preserve"> to communicate with each other and with internet.</w:t>
      </w:r>
    </w:p>
    <w:p w:rsidR="00487B2A" w:rsidRDefault="00487B2A" w:rsidP="008A212C">
      <w:pPr>
        <w:pStyle w:val="ListParagraph"/>
        <w:numPr>
          <w:ilvl w:val="0"/>
          <w:numId w:val="11"/>
        </w:numPr>
      </w:pPr>
      <w:r>
        <w:t xml:space="preserve">Internet Gateway Point – It is </w:t>
      </w:r>
      <w:proofErr w:type="spellStart"/>
      <w:r>
        <w:t>vpc</w:t>
      </w:r>
      <w:proofErr w:type="spellEnd"/>
      <w:r>
        <w:t xml:space="preserve"> access point to internet</w:t>
      </w:r>
    </w:p>
    <w:p w:rsidR="00487B2A" w:rsidRDefault="00487B2A" w:rsidP="008A212C">
      <w:pPr>
        <w:pStyle w:val="ListParagraph"/>
        <w:numPr>
          <w:ilvl w:val="0"/>
          <w:numId w:val="11"/>
        </w:numPr>
      </w:pPr>
      <w:r>
        <w:t>Router – Responsible for define routes from different resource to internet gateway. It created while creating VPC.</w:t>
      </w:r>
    </w:p>
    <w:p w:rsidR="00487B2A" w:rsidRDefault="00195FD2" w:rsidP="008A212C">
      <w:pPr>
        <w:pStyle w:val="ListParagraph"/>
        <w:numPr>
          <w:ilvl w:val="0"/>
          <w:numId w:val="11"/>
        </w:numPr>
      </w:pPr>
      <w:r>
        <w:t>-Availability Zone are collection</w:t>
      </w:r>
      <w:r w:rsidR="00487B2A">
        <w:t xml:space="preserve"> of data centers</w:t>
      </w:r>
      <w:r>
        <w:t xml:space="preserve"> which present under a region to ensure high availability of application whenever there is outage in one specific data center.</w:t>
      </w:r>
    </w:p>
    <w:p w:rsidR="00487B2A" w:rsidRDefault="00487B2A" w:rsidP="008A212C">
      <w:pPr>
        <w:pStyle w:val="ListParagraph"/>
        <w:numPr>
          <w:ilvl w:val="0"/>
          <w:numId w:val="11"/>
        </w:numPr>
      </w:pPr>
      <w:proofErr w:type="gramStart"/>
      <w:r>
        <w:t>NACL(</w:t>
      </w:r>
      <w:proofErr w:type="gramEnd"/>
      <w:r>
        <w:t xml:space="preserve">Network Access Control List)- </w:t>
      </w:r>
      <w:r w:rsidR="00195FD2">
        <w:t xml:space="preserve">Created in availability Zone. </w:t>
      </w:r>
      <w:r w:rsidR="00B45EF6">
        <w:t xml:space="preserve">It is first layer of </w:t>
      </w:r>
      <w:proofErr w:type="spellStart"/>
      <w:r w:rsidR="00B45EF6">
        <w:t>defece</w:t>
      </w:r>
      <w:proofErr w:type="spellEnd"/>
      <w:r w:rsidR="00B45EF6">
        <w:t xml:space="preserve"> for our resources applied at subnet level.</w:t>
      </w:r>
    </w:p>
    <w:p w:rsidR="001470E8" w:rsidRDefault="001470E8" w:rsidP="001470E8">
      <w:pPr>
        <w:pStyle w:val="ListParagraph"/>
      </w:pPr>
      <w:r>
        <w:lastRenderedPageBreak/>
        <w:t>They are stateless and they need to have inbound and outbound rule to complete the access pattern.</w:t>
      </w:r>
    </w:p>
    <w:p w:rsidR="00487B2A" w:rsidRDefault="00195FD2" w:rsidP="008A212C">
      <w:pPr>
        <w:pStyle w:val="ListParagraph"/>
        <w:numPr>
          <w:ilvl w:val="0"/>
          <w:numId w:val="11"/>
        </w:numPr>
      </w:pPr>
      <w:r>
        <w:t xml:space="preserve">Subnet – Forms a </w:t>
      </w:r>
      <w:proofErr w:type="spellStart"/>
      <w:r>
        <w:t>vpc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address range which is responsible for hosting your resource.</w:t>
      </w:r>
    </w:p>
    <w:p w:rsidR="00195FD2" w:rsidRDefault="00195FD2" w:rsidP="00195FD2">
      <w:pPr>
        <w:pStyle w:val="ListParagraph"/>
      </w:pPr>
      <w:r>
        <w:t>It can be public or private depending on whether they access to internet or not. Public subnet come back to DMZ within a traditional data cente</w:t>
      </w:r>
      <w:r w:rsidR="00D761AC">
        <w:t>r</w:t>
      </w:r>
      <w:r>
        <w:t xml:space="preserve"> which exposes the organization to ext</w:t>
      </w:r>
      <w:r w:rsidR="00B45EF6">
        <w:t>e</w:t>
      </w:r>
      <w:r>
        <w:t>rnal world</w:t>
      </w:r>
    </w:p>
    <w:p w:rsidR="001470E8" w:rsidRDefault="001470E8" w:rsidP="00195FD2">
      <w:pPr>
        <w:pStyle w:val="ListParagraph"/>
      </w:pPr>
    </w:p>
    <w:p w:rsidR="001470E8" w:rsidRDefault="001470E8" w:rsidP="00195FD2">
      <w:pPr>
        <w:pStyle w:val="ListParagraph"/>
      </w:pPr>
    </w:p>
    <w:p w:rsidR="001470E8" w:rsidRDefault="00F9352B" w:rsidP="00D50019">
      <w:pPr>
        <w:pStyle w:val="Subtitle"/>
      </w:pPr>
      <w:r>
        <w:t>Phase 1</w:t>
      </w:r>
      <w:r w:rsidR="00D50019">
        <w:t xml:space="preserve">: </w:t>
      </w:r>
      <w:r w:rsidR="001470E8">
        <w:t xml:space="preserve"> Create VPC</w:t>
      </w:r>
    </w:p>
    <w:p w:rsidR="001470E8" w:rsidRDefault="001470E8" w:rsidP="008A212C">
      <w:pPr>
        <w:pStyle w:val="ListParagraph"/>
        <w:numPr>
          <w:ilvl w:val="1"/>
          <w:numId w:val="11"/>
        </w:numPr>
      </w:pPr>
      <w:r>
        <w:t>Select VPC from dashboard-&gt; Create VPC</w:t>
      </w:r>
    </w:p>
    <w:p w:rsidR="001470E8" w:rsidRDefault="001470E8" w:rsidP="001470E8">
      <w:pPr>
        <w:pStyle w:val="ListParagraph"/>
        <w:ind w:left="1440"/>
      </w:pPr>
      <w:r w:rsidRPr="001470E8">
        <w:rPr>
          <w:noProof/>
          <w:lang w:val="en-IN" w:eastAsia="en-IN"/>
        </w:rPr>
        <w:drawing>
          <wp:inline distT="0" distB="0" distL="0" distR="0" wp14:anchorId="298772A7" wp14:editId="3FFB6B05">
            <wp:extent cx="2362405" cy="76968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E8" w:rsidRDefault="001470E8" w:rsidP="008A212C">
      <w:pPr>
        <w:pStyle w:val="ListParagraph"/>
        <w:numPr>
          <w:ilvl w:val="1"/>
          <w:numId w:val="11"/>
        </w:numPr>
      </w:pPr>
    </w:p>
    <w:p w:rsidR="001470E8" w:rsidRDefault="001470E8" w:rsidP="00195FD2">
      <w:pPr>
        <w:pStyle w:val="ListParagraph"/>
      </w:pPr>
    </w:p>
    <w:p w:rsidR="001470E8" w:rsidRDefault="001470E8" w:rsidP="00195FD2">
      <w:pPr>
        <w:pStyle w:val="ListParagraph"/>
      </w:pPr>
      <w:r>
        <w:t>Step 2</w:t>
      </w:r>
      <w:proofErr w:type="gramStart"/>
      <w:r>
        <w:t>:Enter</w:t>
      </w:r>
      <w:proofErr w:type="gramEnd"/>
      <w:r>
        <w:t xml:space="preserve"> </w:t>
      </w:r>
      <w:proofErr w:type="spellStart"/>
      <w:r>
        <w:t>vpc</w:t>
      </w:r>
      <w:proofErr w:type="spellEnd"/>
      <w:r>
        <w:t xml:space="preserve"> details: Name, CIDR block details (IP address range) -10.0.0.0/16 </w:t>
      </w:r>
    </w:p>
    <w:p w:rsidR="001470E8" w:rsidRDefault="001470E8" w:rsidP="00195FD2">
      <w:pPr>
        <w:pStyle w:val="ListParagraph"/>
      </w:pPr>
      <w:r>
        <w:t xml:space="preserve">16 is CIDR mask- &gt; specify no, of </w:t>
      </w:r>
      <w:proofErr w:type="spellStart"/>
      <w:r>
        <w:t>ip</w:t>
      </w:r>
      <w:proofErr w:type="spellEnd"/>
      <w:r>
        <w:t xml:space="preserve"> address (32-16=16) so 16 then 2raise to 16 </w:t>
      </w:r>
      <w:r w:rsidR="00CA3B7D">
        <w:t xml:space="preserve">=65536 </w:t>
      </w:r>
      <w:proofErr w:type="spellStart"/>
      <w:r w:rsidR="00CA3B7D">
        <w:t>ipaddress</w:t>
      </w:r>
      <w:proofErr w:type="spellEnd"/>
    </w:p>
    <w:p w:rsidR="003E245C" w:rsidRDefault="003E245C" w:rsidP="00195FD2">
      <w:pPr>
        <w:pStyle w:val="ListParagraph"/>
      </w:pPr>
      <w:proofErr w:type="gramStart"/>
      <w:r>
        <w:t>CIDR :</w:t>
      </w:r>
      <w:proofErr w:type="gramEnd"/>
      <w: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Classless Inter-Domain Routing </w:t>
      </w:r>
    </w:p>
    <w:p w:rsidR="00CA3B7D" w:rsidRDefault="00CA3B7D" w:rsidP="00195FD2">
      <w:pPr>
        <w:pStyle w:val="ListParagraph"/>
      </w:pPr>
      <w:r>
        <w:rPr>
          <w:noProof/>
          <w:lang w:val="en-IN" w:eastAsia="en-IN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62" name="Canvas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48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Rectangle 64"/>
                        <wps:cNvSpPr/>
                        <wps:spPr>
                          <a:xfrm>
                            <a:off x="3535680" y="2811780"/>
                            <a:ext cx="1188720" cy="1447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9EAD41D" id="Canvas 62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Picture 63" o:spid="_x0000_s1028" type="#_x0000_t75" style="position:absolute;width:54864;height:294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MYv/EAAAA2wAAAA8AAABkcnMvZG93bnJldi54bWxEj8FqwzAQRO+B/IPYQC+hltuCW5woIQRK&#10;mlOx3Q/YWBvZxFo5luo4f18VCj0OM/OGWW8n24mRBt86VvCUpCCIa6dbNgq+qvfHNxA+IGvsHJOC&#10;O3nYbuazNeba3bigsQxGRAj7HBU0IfS5lL5uyKJPXE8cvbMbLIYoByP1gLcIt518TtNMWmw5LjTY&#10;076h+lJ+WwVXNqM5fC5fD9PpbqrxesTCHpV6WEy7FYhAU/gP/7U/tILsBX6/xB8gN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QMYv/EAAAA2wAAAA8AAAAAAAAAAAAAAAAA&#10;nwIAAGRycy9kb3ducmV2LnhtbFBLBQYAAAAABAAEAPcAAACQAwAAAAA=&#10;">
                  <v:imagedata r:id="rId11" o:title=""/>
                </v:shape>
                <v:rect id="Rectangle 64" o:spid="_x0000_s1029" style="position:absolute;left:35356;top:28117;width:11888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p6E8EA&#10;AADbAAAADwAAAGRycy9kb3ducmV2LnhtbESPQYvCMBSE74L/IbyFvYimiop0TYuI4l6tHjw+mrdt&#10;2ealJLHWf79ZEDwOM/MNs80H04qenG8sK5jPEhDEpdUNVwqul+N0A8IHZI2tZVLwJA95Nh5tMdX2&#10;wWfqi1CJCGGfooI6hC6V0pc1GfQz2xFH78c6gyFKV0nt8BHhppWLJFlLgw3HhRo72tdU/hZ3o6A4&#10;VdKVdKLnbUW7w6Tv9OKyUurzY9h9gQg0hHf41f7WCtZL+P8Sf4DM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KehPBAAAA2wAAAA8AAAAAAAAAAAAAAAAAmAIAAGRycy9kb3du&#10;cmV2LnhtbFBLBQYAAAAABAAEAPUAAACGAwAAAAA=&#10;" filled="f" strokecolor="#bf0000 [2405]" strokeweight="2.25pt"/>
                <w10:anchorlock/>
              </v:group>
            </w:pict>
          </mc:Fallback>
        </mc:AlternateContent>
      </w:r>
    </w:p>
    <w:p w:rsidR="00CA3B7D" w:rsidRDefault="00CA3B7D" w:rsidP="00195FD2">
      <w:pPr>
        <w:pStyle w:val="ListParagraph"/>
      </w:pPr>
    </w:p>
    <w:p w:rsidR="00CA3B7D" w:rsidRDefault="00CA3B7D" w:rsidP="00195FD2">
      <w:pPr>
        <w:pStyle w:val="ListParagraph"/>
      </w:pPr>
    </w:p>
    <w:p w:rsidR="00CA3B7D" w:rsidRDefault="00CA3B7D">
      <w:r>
        <w:br w:type="page"/>
      </w:r>
    </w:p>
    <w:p w:rsidR="00CA3B7D" w:rsidRDefault="00CA3B7D" w:rsidP="00195FD2">
      <w:pPr>
        <w:pStyle w:val="ListParagraph"/>
      </w:pPr>
      <w:r>
        <w:lastRenderedPageBreak/>
        <w:t>Step 3: Explore VPC- click on NACL</w:t>
      </w:r>
    </w:p>
    <w:p w:rsidR="00CA3B7D" w:rsidRDefault="00CA3B7D" w:rsidP="00195FD2">
      <w:pPr>
        <w:pStyle w:val="ListParagraph"/>
      </w:pPr>
      <w:r>
        <w:rPr>
          <w:noProof/>
          <w:lang w:val="en-IN" w:eastAsia="en-IN"/>
        </w:rPr>
        <mc:AlternateContent>
          <mc:Choice Requires="wpc">
            <w:drawing>
              <wp:inline distT="0" distB="0" distL="0" distR="0">
                <wp:extent cx="5486400" cy="2796540"/>
                <wp:effectExtent l="0" t="0" r="0" b="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3347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7918380" id="Canvas 66" o:spid="_x0000_s1026" editas="canvas" style="width:6in;height:220.2pt;mso-position-horizontal-relative:char;mso-position-vertical-relative:line" coordsize="54864,27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">
                <v:shape id="_x0000_s1027" type="#_x0000_t75" style="position:absolute;width:54864;height:27965;visibility:visible;mso-wrap-style:square">
                  <v:fill o:detectmouseclick="t"/>
                  <v:path o:connecttype="none"/>
                </v:shape>
                <v:shape id="Picture 67" o:spid="_x0000_s1028" type="#_x0000_t75" style="position:absolute;width:54864;height:26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OfAHDAAAA2wAAAA8AAABkcnMvZG93bnJldi54bWxEj0FrwkAUhO+F/oflFXqrG4WkJbqKqMXa&#10;W9OC10f2mSxm34bsGtd/3xUKPQ4z8w2zWEXbiZEGbxwrmE4yEMS104YbBT/f7y9vIHxA1tg5JgU3&#10;8rBaPj4ssNTuyl80VqERCcK+RAVtCH0ppa9bsugnridO3skNFkOSQyP1gNcEt52cZVkhLRpOCy32&#10;tGmpPlcXqyCa3X68bY8H4/JdZfYxLz4xV+r5Ka7nIALF8B/+a39oBcUr3L+kHyCX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o58AcMAAADbAAAADwAAAAAAAAAAAAAAAACf&#10;AgAAZHJzL2Rvd25yZXYueG1sUEsFBgAAAAAEAAQA9wAAAI8DAAAAAA==&#10;">
                  <v:imagedata r:id="rId1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1470E8" w:rsidRDefault="00CA3B7D" w:rsidP="00195FD2">
      <w:pPr>
        <w:pStyle w:val="ListParagraph"/>
      </w:pPr>
      <w:r>
        <w:t>In above inbound rule says allow any traffic from any source.</w:t>
      </w:r>
      <w:r w:rsidR="00717848">
        <w:t xml:space="preserve"> NACL</w:t>
      </w:r>
      <w:r w:rsidR="006B7911">
        <w:t xml:space="preserve"> works on first match basis and it evaluates from lowest rule to highest rule.</w:t>
      </w:r>
    </w:p>
    <w:p w:rsidR="006B7911" w:rsidRDefault="006B7911" w:rsidP="00195FD2">
      <w:pPr>
        <w:pStyle w:val="ListParagraph"/>
      </w:pPr>
      <w:r>
        <w:t xml:space="preserve">Observe this </w:t>
      </w:r>
    </w:p>
    <w:p w:rsidR="00717848" w:rsidRPr="00717848" w:rsidRDefault="00717848" w:rsidP="00195FD2">
      <w:pPr>
        <w:pStyle w:val="ListParagraph"/>
        <w:rPr>
          <w:b/>
        </w:rPr>
      </w:pPr>
      <w:r w:rsidRPr="00717848">
        <w:rPr>
          <w:b/>
        </w:rPr>
        <w:t>NACL:</w:t>
      </w:r>
    </w:p>
    <w:p w:rsidR="006B7911" w:rsidRDefault="006B7911" w:rsidP="00195FD2">
      <w:pPr>
        <w:pStyle w:val="ListParagraph"/>
      </w:pPr>
      <w:r w:rsidRPr="006B7911">
        <w:rPr>
          <w:noProof/>
          <w:lang w:val="en-IN" w:eastAsia="en-IN"/>
        </w:rPr>
        <w:drawing>
          <wp:inline distT="0" distB="0" distL="0" distR="0" wp14:anchorId="42FAE01D" wp14:editId="340541D3">
            <wp:extent cx="5022015" cy="510584"/>
            <wp:effectExtent l="0" t="0" r="762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11" w:rsidRDefault="008F5756" w:rsidP="00195FD2">
      <w:pPr>
        <w:pStyle w:val="ListParagraph"/>
      </w:pPr>
      <w:r>
        <w:t xml:space="preserve">First </w:t>
      </w:r>
      <w:proofErr w:type="gramStart"/>
      <w:r>
        <w:t>rule  that</w:t>
      </w:r>
      <w:proofErr w:type="gramEnd"/>
      <w:r>
        <w:t xml:space="preserve"> matches the specified  protocol or the </w:t>
      </w:r>
      <w:r w:rsidR="006B7911">
        <w:t xml:space="preserve"> port ranges </w:t>
      </w:r>
      <w:r w:rsidR="00326078">
        <w:t>however * Rule # deny so as allow comes before Deny so it will be applicable.</w:t>
      </w:r>
    </w:p>
    <w:p w:rsidR="00717848" w:rsidRDefault="00717848" w:rsidP="00195FD2">
      <w:pPr>
        <w:pStyle w:val="ListParagraph"/>
        <w:rPr>
          <w:b/>
        </w:rPr>
      </w:pPr>
      <w:r w:rsidRPr="008F5756">
        <w:rPr>
          <w:b/>
        </w:rPr>
        <w:t>Route Table:</w:t>
      </w:r>
    </w:p>
    <w:p w:rsidR="00EC3BD2" w:rsidRDefault="00EC3BD2" w:rsidP="00195FD2">
      <w:pPr>
        <w:pStyle w:val="ListParagraph"/>
        <w:rPr>
          <w:b/>
        </w:rPr>
      </w:pPr>
      <w:hyperlink r:id="rId15" w:history="1">
        <w:r>
          <w:rPr>
            <w:rStyle w:val="Hyperlink"/>
          </w:rPr>
          <w:t>https://docs.aws.amazon.com/vpc/latest/userguide/VPC_Route_Tables.html</w:t>
        </w:r>
      </w:hyperlink>
    </w:p>
    <w:p w:rsidR="00D761AC" w:rsidRPr="008F5756" w:rsidRDefault="00D761AC" w:rsidP="00D761A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Whenever a </w:t>
      </w:r>
      <w:hyperlink r:id="rId16" w:tooltip="Node (networking)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node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needs to send data to another node on a network, it must first know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where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to send it. If the node cannot directly connect to the destination node, it has to send it via other nodes along a route to the destination node. Each node needs to keep track of which way to deliver various packages of data, and for this it uses a routing table. A routing table is a database that keeps track of paths, like a map, and uses these to determine which way to forward traffic. A routing table is a data file in RAM that is used to store route information about directly connected and remote networks. Nodes can also share the contents of their routing table with other nodes.</w:t>
      </w:r>
    </w:p>
    <w:p w:rsidR="00D761AC" w:rsidRDefault="00D761AC">
      <w:r>
        <w:br w:type="page"/>
      </w:r>
    </w:p>
    <w:p w:rsidR="00717848" w:rsidRDefault="00717848" w:rsidP="008A212C">
      <w:pPr>
        <w:pStyle w:val="ListParagraph"/>
        <w:numPr>
          <w:ilvl w:val="0"/>
          <w:numId w:val="12"/>
        </w:numPr>
      </w:pPr>
      <w:r>
        <w:lastRenderedPageBreak/>
        <w:t>Clic</w:t>
      </w:r>
      <w:r w:rsidR="008F5756">
        <w:t>k on Route table from left pane and click on Route tab</w:t>
      </w:r>
    </w:p>
    <w:p w:rsidR="008F5756" w:rsidRDefault="008F5756" w:rsidP="008F5756">
      <w:pPr>
        <w:pStyle w:val="ListParagraph"/>
        <w:ind w:left="1080"/>
      </w:pPr>
      <w:r>
        <w:rPr>
          <w:noProof/>
          <w:lang w:val="en-IN" w:eastAsia="en-IN"/>
        </w:rPr>
        <mc:AlternateContent>
          <mc:Choice Requires="wpc">
            <w:drawing>
              <wp:inline distT="0" distB="0" distL="0" distR="0">
                <wp:extent cx="5378025" cy="3143001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999" y="1869"/>
                            <a:ext cx="5342026" cy="1767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200383" y="1869"/>
                            <a:ext cx="498764" cy="188136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  <a:alpha val="0"/>
                            </a:schemeClr>
                          </a:solidFill>
                          <a:ln w="2540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223530" y="1236903"/>
                            <a:ext cx="4035742" cy="449393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  <a:alpha val="0"/>
                            </a:schemeClr>
                          </a:solidFill>
                          <a:ln w="2540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5B8C" w:rsidRDefault="00425B8C" w:rsidP="008F575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" o:spid="_x0000_s1026" editas="canvas" style="width:423.45pt;height:247.5pt;mso-position-horizontal-relative:char;mso-position-vertical-relative:line" coordsize="53778,314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">
                <v:shape id="_x0000_s1027" type="#_x0000_t75" style="position:absolute;width:53778;height:31426;visibility:visible;mso-wrap-style:square">
                  <v:fill o:detectmouseclick="t"/>
                  <v:path o:connecttype="none"/>
                </v:shape>
                <v:shape id="Picture 11" o:spid="_x0000_s1028" type="#_x0000_t75" style="position:absolute;left:359;top:18;width:53421;height:176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Gh9DDAAAA2wAAAA8AAABkcnMvZG93bnJldi54bWxET01LAzEQvQv9D2EKvYjNtoiUtdmltIoe&#10;9GBblN6GzXR36WYSkthGf70RBG/zeJ+zrJMZxJl86C0rmE0LEMSN1T23Cva7x5sFiBCRNQ6WScEX&#10;Bair0dUSS20v/EbnbWxFDuFQooIuRldKGZqODIapdcSZO1pvMGboW6k9XnK4GeS8KO6kwZ5zQ4eO&#10;1h01p+2nUXCbXt7dR4ph82399e4hHMzTq1NqMk6rexCRUvwX/7mfdZ4/g99f8gGy+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kaH0MMAAADbAAAADwAAAAAAAAAAAAAAAACf&#10;AgAAZHJzL2Rvd25yZXYueG1sUEsFBgAAAAAEAAQA9wAAAI8DAAAAAA==&#10;">
                  <v:imagedata r:id="rId18" o:title=""/>
                </v:shape>
                <v:rect id="Rectangle 4" o:spid="_x0000_s1029" style="position:absolute;left:2003;top:18;width:4988;height:18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a+f8IA&#10;AADaAAAADwAAAGRycy9kb3ducmV2LnhtbESPwWrDMBBE74X8g9hAbrWcEopxrYQkUOjFh7qFXhdr&#10;YzuxVkZSbNdfXxUKPQ4z84YpDrPpxUjOd5YVbJMUBHFtdceNgs+P18cMhA/IGnvLpOCbPBz2q4cC&#10;c20nfqexCo2IEPY5KmhDGHIpfd2SQZ/YgTh6F+sMhihdI7XDKcJNL5/S9Fka7DgutDjQuaX6Vt2N&#10;guV0L0OWXQcjF56+yrp0x1ErtVnPxxcQgebwH/5rv2kFO/i9Em+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lr5/wgAAANoAAAAPAAAAAAAAAAAAAAAAAJgCAABkcnMvZG93&#10;bnJldi54bWxQSwUGAAAAAAQABAD1AAAAhwMAAAAA&#10;" fillcolor="#bf0000 [2405]" strokecolor="#bf0000 [2405]" strokeweight="2pt">
                  <v:fill opacity="0"/>
                </v:rect>
                <v:rect id="Rectangle 13" o:spid="_x0000_s1030" style="position:absolute;left:12235;top:12369;width:40357;height:44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ZMG8AA&#10;AADbAAAADwAAAGRycy9kb3ducmV2LnhtbERPS4vCMBC+C/sfwizsTdN1QUo1ii4IXnrwAV6HZrbt&#10;2kxKEtvqrzeC4G0+vucsVoNpREfO15YVfE8SEMSF1TWXCk7H7TgF4QOyxsYyKbiRh9XyY7TATNue&#10;99QdQiliCPsMFVQhtJmUvqjIoJ/Yljhyf9YZDBG6UmqHfQw3jZwmyUwarDk2VNjSb0XF5XA1Cu6b&#10;ax7S9L818s79OS9yt+60Ul+fw3oOItAQ3uKXe6fj/B94/hIPkM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ZMG8AAAADbAAAADwAAAAAAAAAAAAAAAACYAgAAZHJzL2Rvd25y&#10;ZXYueG1sUEsFBgAAAAAEAAQA9QAAAIUDAAAAAA==&#10;" fillcolor="#bf0000 [2405]" strokecolor="#bf0000 [2405]" strokeweight="2pt">
                  <v:fill opacity="0"/>
                  <v:textbox>
                    <w:txbxContent>
                      <w:p w:rsidR="00425B8C" w:rsidRDefault="00425B8C" w:rsidP="008F575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17848" w:rsidRDefault="00274CFD" w:rsidP="008F5756">
      <w:pPr>
        <w:pStyle w:val="ListParagraph"/>
        <w:ind w:left="1080"/>
      </w:pPr>
      <w:r>
        <w:t xml:space="preserve">We have one local route within local </w:t>
      </w:r>
      <w:proofErr w:type="spellStart"/>
      <w:r>
        <w:t>vpc</w:t>
      </w:r>
      <w:proofErr w:type="spellEnd"/>
      <w:r>
        <w:t xml:space="preserve">. The target is mentioned as </w:t>
      </w:r>
      <w:r w:rsidRPr="00274CFD">
        <w:rPr>
          <w:b/>
          <w:color w:val="FF0000"/>
        </w:rPr>
        <w:t>loca</w:t>
      </w:r>
      <w:r>
        <w:t xml:space="preserve">l which means that if one resource in one subnet and another in one subnet both can communicate with each other. </w:t>
      </w:r>
    </w:p>
    <w:p w:rsidR="008F5756" w:rsidRDefault="008F5756" w:rsidP="008F5756">
      <w:pPr>
        <w:pStyle w:val="ListParagraph"/>
        <w:ind w:left="1080"/>
      </w:pPr>
    </w:p>
    <w:p w:rsidR="00D546FE" w:rsidRDefault="00274CFD" w:rsidP="00274CFD">
      <w:pPr>
        <w:pStyle w:val="ListParagraph"/>
        <w:ind w:left="1080"/>
      </w:pPr>
      <w:r>
        <w:t xml:space="preserve">Step 4:  </w:t>
      </w:r>
      <w:r w:rsidR="00D546FE">
        <w:t>Create Internet Gateway</w:t>
      </w:r>
    </w:p>
    <w:p w:rsidR="00D761AC" w:rsidRDefault="00D761AC" w:rsidP="00274CFD">
      <w:pPr>
        <w:pStyle w:val="ListParagraph"/>
        <w:ind w:left="1080"/>
      </w:pPr>
      <w:hyperlink r:id="rId19" w:history="1">
        <w:r>
          <w:rPr>
            <w:rStyle w:val="Hyperlink"/>
          </w:rPr>
          <w:t>https://docs.aws.amazon.com/vpc/latest/userguide/VPC_Internet_Gateway.html</w:t>
        </w:r>
      </w:hyperlink>
    </w:p>
    <w:p w:rsidR="00D546FE" w:rsidRDefault="00D546FE" w:rsidP="008A212C">
      <w:pPr>
        <w:pStyle w:val="ListParagraph"/>
        <w:numPr>
          <w:ilvl w:val="0"/>
          <w:numId w:val="14"/>
        </w:numPr>
      </w:pPr>
      <w:r>
        <w:t xml:space="preserve"> Click </w:t>
      </w:r>
      <w:proofErr w:type="gramStart"/>
      <w:r>
        <w:t>on  Internet</w:t>
      </w:r>
      <w:proofErr w:type="gramEnd"/>
      <w:r>
        <w:t xml:space="preserve"> Gateway from left pane.</w:t>
      </w:r>
    </w:p>
    <w:p w:rsidR="00D546FE" w:rsidRDefault="00D546FE" w:rsidP="008A212C">
      <w:pPr>
        <w:pStyle w:val="ListParagraph"/>
        <w:numPr>
          <w:ilvl w:val="0"/>
          <w:numId w:val="14"/>
        </w:numPr>
      </w:pPr>
      <w:r>
        <w:t>Enter Internet Gateway name LABGW</w:t>
      </w:r>
    </w:p>
    <w:p w:rsidR="00D546FE" w:rsidRDefault="00D546FE" w:rsidP="00D546FE">
      <w:pPr>
        <w:pStyle w:val="ListParagraph"/>
        <w:ind w:left="1440"/>
      </w:pPr>
      <w:r w:rsidRPr="00D546FE">
        <w:rPr>
          <w:noProof/>
          <w:lang w:val="en-IN" w:eastAsia="en-IN"/>
        </w:rPr>
        <w:drawing>
          <wp:inline distT="0" distB="0" distL="0" distR="0" wp14:anchorId="17F5AEA3" wp14:editId="473951F8">
            <wp:extent cx="5486400" cy="1270659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174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FE" w:rsidRDefault="00D546FE" w:rsidP="00D546FE">
      <w:pPr>
        <w:pStyle w:val="ListParagraph"/>
        <w:ind w:left="1440"/>
      </w:pPr>
      <w:r>
        <w:t>Close.</w:t>
      </w:r>
    </w:p>
    <w:p w:rsidR="00207D15" w:rsidRDefault="00207D15" w:rsidP="00D546FE">
      <w:pPr>
        <w:pStyle w:val="ListParagraph"/>
        <w:ind w:left="1440"/>
      </w:pPr>
    </w:p>
    <w:p w:rsidR="00207D15" w:rsidRDefault="00207D15" w:rsidP="00D546FE">
      <w:pPr>
        <w:pStyle w:val="ListParagraph"/>
        <w:ind w:left="1440"/>
      </w:pPr>
      <w:r>
        <w:t>It shows status as detached.</w:t>
      </w:r>
    </w:p>
    <w:p w:rsidR="00207D15" w:rsidRDefault="00207D15" w:rsidP="00D546FE">
      <w:pPr>
        <w:pStyle w:val="ListParagraph"/>
        <w:ind w:left="1440"/>
      </w:pPr>
      <w:r w:rsidRPr="00207D15">
        <w:rPr>
          <w:noProof/>
          <w:lang w:val="en-IN" w:eastAsia="en-IN"/>
        </w:rPr>
        <w:drawing>
          <wp:inline distT="0" distB="0" distL="0" distR="0" wp14:anchorId="5F54E44D" wp14:editId="352AA76C">
            <wp:extent cx="2629267" cy="90500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D15" w:rsidRDefault="00207D15" w:rsidP="008A212C">
      <w:pPr>
        <w:pStyle w:val="ListParagraph"/>
        <w:numPr>
          <w:ilvl w:val="0"/>
          <w:numId w:val="14"/>
        </w:numPr>
      </w:pPr>
      <w:r>
        <w:t>Attach it to VPC -&gt; Click on Action -&gt;Attach -&gt; Select VPC</w:t>
      </w:r>
      <w:r w:rsidR="00D33594">
        <w:t xml:space="preserve"> </w:t>
      </w:r>
      <w:r>
        <w:t>+Attach</w:t>
      </w:r>
    </w:p>
    <w:p w:rsidR="00207D15" w:rsidRDefault="00207D15" w:rsidP="00207D15">
      <w:pPr>
        <w:pStyle w:val="ListParagraph"/>
        <w:ind w:left="1440"/>
      </w:pPr>
      <w:r w:rsidRPr="00207D15">
        <w:rPr>
          <w:noProof/>
          <w:lang w:val="en-IN" w:eastAsia="en-IN"/>
        </w:rPr>
        <w:lastRenderedPageBreak/>
        <w:drawing>
          <wp:inline distT="0" distB="0" distL="0" distR="0" wp14:anchorId="08EDCD45" wp14:editId="25E87515">
            <wp:extent cx="4154766" cy="9619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4937" cy="96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D15" w:rsidRDefault="00207D15" w:rsidP="008A212C">
      <w:pPr>
        <w:pStyle w:val="ListParagraph"/>
        <w:numPr>
          <w:ilvl w:val="0"/>
          <w:numId w:val="14"/>
        </w:numPr>
      </w:pPr>
    </w:p>
    <w:p w:rsidR="00D546FE" w:rsidRDefault="00D546FE" w:rsidP="00274CFD">
      <w:pPr>
        <w:pStyle w:val="ListParagraph"/>
        <w:ind w:left="1080"/>
      </w:pPr>
    </w:p>
    <w:p w:rsidR="008F5756" w:rsidRDefault="00207D15" w:rsidP="00274CFD">
      <w:pPr>
        <w:pStyle w:val="ListParagraph"/>
        <w:ind w:left="1080"/>
      </w:pPr>
      <w:r>
        <w:t xml:space="preserve">Step 5: </w:t>
      </w:r>
      <w:r w:rsidR="00274CFD">
        <w:t xml:space="preserve">Setup Route to allow the internet access to all of the </w:t>
      </w:r>
      <w:r w:rsidR="00E335C1">
        <w:t>resource</w:t>
      </w:r>
      <w:r w:rsidR="00274CFD">
        <w:t>, subnet and all.</w:t>
      </w:r>
    </w:p>
    <w:p w:rsidR="00274CFD" w:rsidRDefault="00274CFD" w:rsidP="00274CFD">
      <w:pPr>
        <w:pStyle w:val="ListParagraph"/>
        <w:ind w:left="1080"/>
      </w:pPr>
      <w:r>
        <w:t xml:space="preserve">Let do that </w:t>
      </w:r>
    </w:p>
    <w:p w:rsidR="00D546FE" w:rsidRDefault="00D546FE" w:rsidP="008A212C">
      <w:pPr>
        <w:pStyle w:val="ListParagraph"/>
        <w:numPr>
          <w:ilvl w:val="0"/>
          <w:numId w:val="13"/>
        </w:numPr>
      </w:pPr>
      <w:r>
        <w:t>Click on Edit Routes</w:t>
      </w:r>
    </w:p>
    <w:p w:rsidR="00D546FE" w:rsidRDefault="00207D15" w:rsidP="008A212C">
      <w:pPr>
        <w:pStyle w:val="ListParagraph"/>
        <w:numPr>
          <w:ilvl w:val="0"/>
          <w:numId w:val="13"/>
        </w:numPr>
      </w:pPr>
      <w:r>
        <w:t>Using this we will internet access for our resource</w:t>
      </w:r>
    </w:p>
    <w:p w:rsidR="00207D15" w:rsidRDefault="00130D34" w:rsidP="00207D15">
      <w:pPr>
        <w:pStyle w:val="ListParagraph"/>
        <w:ind w:left="1440"/>
      </w:pPr>
      <w:r>
        <w:rPr>
          <w:noProof/>
          <w:lang w:val="en-IN" w:eastAsia="en-IN"/>
        </w:rPr>
        <w:t>sud</w:t>
      </w:r>
      <w:r w:rsidR="00207D15" w:rsidRPr="00207D15">
        <w:rPr>
          <w:noProof/>
          <w:lang w:val="en-IN" w:eastAsia="en-IN"/>
        </w:rPr>
        <w:drawing>
          <wp:inline distT="0" distB="0" distL="0" distR="0" wp14:anchorId="2DAA52B0" wp14:editId="4E01F513">
            <wp:extent cx="5943600" cy="1673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D15" w:rsidRDefault="00207D15" w:rsidP="00207D15">
      <w:pPr>
        <w:pStyle w:val="ListParagraph"/>
        <w:ind w:left="1440"/>
      </w:pPr>
      <w:r>
        <w:t xml:space="preserve">0.0.0.0 /0 means all traffic which is not distinct locally within </w:t>
      </w:r>
      <w:proofErr w:type="spellStart"/>
      <w:r>
        <w:t>vpc</w:t>
      </w:r>
      <w:proofErr w:type="spellEnd"/>
      <w:r>
        <w:t xml:space="preserve"> will routed through internet gateway.</w:t>
      </w:r>
    </w:p>
    <w:p w:rsidR="00207D15" w:rsidRDefault="00207D15" w:rsidP="00207D15">
      <w:r>
        <w:t xml:space="preserve">Step 6: </w:t>
      </w:r>
      <w:r w:rsidR="00186AD8">
        <w:t>Setup Subnet</w:t>
      </w:r>
      <w:r w:rsidR="005C1D71">
        <w:t xml:space="preserve"> A</w:t>
      </w:r>
    </w:p>
    <w:p w:rsidR="00186AD8" w:rsidRDefault="00186AD8" w:rsidP="00186AD8">
      <w:pPr>
        <w:pStyle w:val="ListParagraph"/>
      </w:pPr>
      <w:r>
        <w:t>We will create subnet each availability zone.</w:t>
      </w:r>
    </w:p>
    <w:p w:rsidR="00186AD8" w:rsidRDefault="00186AD8" w:rsidP="008A212C">
      <w:pPr>
        <w:pStyle w:val="ListParagraph"/>
        <w:numPr>
          <w:ilvl w:val="0"/>
          <w:numId w:val="15"/>
        </w:numPr>
      </w:pPr>
      <w:r>
        <w:t>Click on Subnet + Click on Create subnet</w:t>
      </w:r>
    </w:p>
    <w:p w:rsidR="00186AD8" w:rsidRDefault="00186AD8" w:rsidP="00207D15">
      <w:r w:rsidRPr="00186AD8">
        <w:rPr>
          <w:noProof/>
          <w:lang w:val="en-IN" w:eastAsia="en-IN"/>
        </w:rPr>
        <w:drawing>
          <wp:inline distT="0" distB="0" distL="0" distR="0" wp14:anchorId="3D6D8A24" wp14:editId="6F720F6B">
            <wp:extent cx="5943600" cy="1157605"/>
            <wp:effectExtent l="171450" t="171450" r="381000" b="3663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6AD8" w:rsidRDefault="00186AD8" w:rsidP="008A212C">
      <w:pPr>
        <w:pStyle w:val="ListParagraph"/>
        <w:numPr>
          <w:ilvl w:val="0"/>
          <w:numId w:val="15"/>
        </w:numPr>
      </w:pPr>
      <w:r>
        <w:t>Enter details</w:t>
      </w:r>
    </w:p>
    <w:p w:rsidR="00186AD8" w:rsidRDefault="00186AD8" w:rsidP="00186AD8">
      <w:pPr>
        <w:pStyle w:val="ListParagraph"/>
        <w:ind w:left="0"/>
      </w:pPr>
      <w:r w:rsidRPr="00186AD8">
        <w:rPr>
          <w:noProof/>
          <w:lang w:val="en-IN" w:eastAsia="en-IN"/>
        </w:rPr>
        <w:lastRenderedPageBreak/>
        <w:drawing>
          <wp:inline distT="0" distB="0" distL="0" distR="0" wp14:anchorId="3E59E335" wp14:editId="196E4B3D">
            <wp:extent cx="5486400" cy="1936778"/>
            <wp:effectExtent l="171450" t="171450" r="381000" b="3683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0925" cy="1934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1D71" w:rsidRDefault="00186AD8" w:rsidP="00186AD8">
      <w:pPr>
        <w:pStyle w:val="ListParagraph"/>
        <w:ind w:left="0"/>
      </w:pPr>
      <w:r>
        <w:t xml:space="preserve">Total available </w:t>
      </w:r>
      <w:proofErr w:type="spellStart"/>
      <w:r>
        <w:t>ip</w:t>
      </w:r>
      <w:proofErr w:type="spellEnd"/>
      <w:r>
        <w:t xml:space="preserve"> range for 10.0.1.0/24 means total available </w:t>
      </w:r>
      <w:proofErr w:type="spellStart"/>
      <w:r>
        <w:t>ip</w:t>
      </w:r>
      <w:proofErr w:type="spellEnd"/>
      <w:r>
        <w:t xml:space="preserve"> address would 32-24=8 and 2 raise 8 means 256.</w:t>
      </w:r>
    </w:p>
    <w:p w:rsidR="005C1D71" w:rsidRDefault="005C1D71">
      <w:r>
        <w:br w:type="page"/>
      </w:r>
    </w:p>
    <w:p w:rsidR="00186AD8" w:rsidRDefault="00186AD8" w:rsidP="00186AD8">
      <w:pPr>
        <w:pStyle w:val="ListParagraph"/>
        <w:ind w:left="0"/>
      </w:pPr>
    </w:p>
    <w:p w:rsidR="00186AD8" w:rsidRDefault="005C1D71" w:rsidP="00186AD8">
      <w:pPr>
        <w:pStyle w:val="ListParagraph"/>
        <w:ind w:left="0"/>
      </w:pPr>
      <w:r>
        <w:t>Step 7: Create another subnet B and another availability zone</w:t>
      </w:r>
    </w:p>
    <w:p w:rsidR="005C1D71" w:rsidRDefault="005C1D71" w:rsidP="00186AD8">
      <w:pPr>
        <w:pStyle w:val="ListParagraph"/>
        <w:ind w:left="0"/>
      </w:pPr>
    </w:p>
    <w:p w:rsidR="005C1D71" w:rsidRDefault="005C1D71" w:rsidP="00186AD8">
      <w:pPr>
        <w:pStyle w:val="ListParagraph"/>
        <w:ind w:left="0"/>
      </w:pPr>
      <w:r w:rsidRPr="005C1D71">
        <w:rPr>
          <w:noProof/>
          <w:lang w:val="en-IN" w:eastAsia="en-IN"/>
        </w:rPr>
        <w:drawing>
          <wp:inline distT="0" distB="0" distL="0" distR="0" wp14:anchorId="65EDD791" wp14:editId="7852A46E">
            <wp:extent cx="5943600" cy="1922780"/>
            <wp:effectExtent l="171450" t="171450" r="381000" b="3632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1D71" w:rsidRDefault="005C1D71" w:rsidP="00186AD8">
      <w:pPr>
        <w:pStyle w:val="ListParagraph"/>
        <w:ind w:left="0"/>
      </w:pPr>
      <w:r w:rsidRPr="005C1D71">
        <w:rPr>
          <w:noProof/>
          <w:lang w:val="en-IN" w:eastAsia="en-IN"/>
        </w:rPr>
        <w:drawing>
          <wp:inline distT="0" distB="0" distL="0" distR="0" wp14:anchorId="49A604F6" wp14:editId="3DA6E169">
            <wp:extent cx="5943600" cy="883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D71" w:rsidRDefault="005C1D71" w:rsidP="00186AD8">
      <w:pPr>
        <w:pStyle w:val="ListParagraph"/>
        <w:ind w:left="0"/>
      </w:pPr>
      <w:r>
        <w:t>Step 8: Make the subnet as public by associating the subnets with route table</w:t>
      </w:r>
    </w:p>
    <w:p w:rsidR="005C1D71" w:rsidRDefault="005C1D71" w:rsidP="00186AD8">
      <w:pPr>
        <w:pStyle w:val="ListParagraph"/>
        <w:ind w:left="0"/>
      </w:pPr>
      <w:r w:rsidRPr="005C1D71">
        <w:rPr>
          <w:noProof/>
          <w:lang w:val="en-IN" w:eastAsia="en-IN"/>
        </w:rPr>
        <w:drawing>
          <wp:inline distT="0" distB="0" distL="0" distR="0" wp14:anchorId="263C453F" wp14:editId="30F65E45">
            <wp:extent cx="5943600" cy="25654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D71" w:rsidRDefault="005C1D71">
      <w:r>
        <w:br w:type="page"/>
      </w:r>
    </w:p>
    <w:p w:rsidR="005C1D71" w:rsidRDefault="005C1D71" w:rsidP="00186AD8">
      <w:pPr>
        <w:pStyle w:val="ListParagraph"/>
        <w:ind w:left="0"/>
      </w:pPr>
      <w:r>
        <w:lastRenderedPageBreak/>
        <w:t xml:space="preserve">Step 8: Click on Route link on left pane and click on SUBNET </w:t>
      </w:r>
      <w:r w:rsidR="009519AE">
        <w:t>Association</w:t>
      </w:r>
    </w:p>
    <w:p w:rsidR="005C1D71" w:rsidRDefault="005C1D71" w:rsidP="00186AD8">
      <w:pPr>
        <w:pStyle w:val="ListParagraph"/>
        <w:ind w:left="0"/>
      </w:pPr>
      <w:r w:rsidRPr="005C1D71">
        <w:rPr>
          <w:noProof/>
          <w:lang w:val="en-IN" w:eastAsia="en-IN"/>
        </w:rPr>
        <w:drawing>
          <wp:inline distT="0" distB="0" distL="0" distR="0" wp14:anchorId="689C0E09" wp14:editId="3D39488A">
            <wp:extent cx="5943600" cy="27000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D71" w:rsidRDefault="005C1D71" w:rsidP="00186AD8">
      <w:pPr>
        <w:pStyle w:val="ListParagraph"/>
        <w:ind w:left="0"/>
      </w:pPr>
    </w:p>
    <w:p w:rsidR="005C1D71" w:rsidRDefault="005C1D71" w:rsidP="00186AD8">
      <w:pPr>
        <w:pStyle w:val="ListParagraph"/>
        <w:ind w:left="0"/>
      </w:pPr>
      <w:r>
        <w:t>Step 9: Click on Edit subnet associations</w:t>
      </w:r>
    </w:p>
    <w:p w:rsidR="005C1D71" w:rsidRDefault="005C1D71" w:rsidP="008A212C">
      <w:pPr>
        <w:pStyle w:val="ListParagraph"/>
        <w:numPr>
          <w:ilvl w:val="0"/>
          <w:numId w:val="16"/>
        </w:numPr>
      </w:pPr>
      <w:r>
        <w:t xml:space="preserve">Select both subnets </w:t>
      </w:r>
    </w:p>
    <w:p w:rsidR="005C1D71" w:rsidRDefault="005C1D71" w:rsidP="005C1D71">
      <w:pPr>
        <w:pStyle w:val="ListParagraph"/>
      </w:pPr>
      <w:r w:rsidRPr="005C1D71">
        <w:rPr>
          <w:noProof/>
          <w:lang w:val="en-IN" w:eastAsia="en-IN"/>
        </w:rPr>
        <w:drawing>
          <wp:inline distT="0" distB="0" distL="0" distR="0" wp14:anchorId="36B77FEC" wp14:editId="38B35CBF">
            <wp:extent cx="5106089" cy="21220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3119" cy="212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+Save</w:t>
      </w:r>
    </w:p>
    <w:p w:rsidR="005C1D71" w:rsidRDefault="00F9352B" w:rsidP="00F9352B">
      <w:r>
        <w:t>Step 10:  Click on subnet list and review the NACL list for both the subnet. Currently it is same.</w:t>
      </w:r>
    </w:p>
    <w:p w:rsidR="00F9352B" w:rsidRDefault="00F9352B" w:rsidP="00F9352B">
      <w:r w:rsidRPr="00F9352B">
        <w:rPr>
          <w:noProof/>
          <w:lang w:val="en-IN" w:eastAsia="en-IN"/>
        </w:rPr>
        <w:lastRenderedPageBreak/>
        <w:drawing>
          <wp:inline distT="0" distB="0" distL="0" distR="0" wp14:anchorId="51C44F7C" wp14:editId="732A2987">
            <wp:extent cx="4965405" cy="3364183"/>
            <wp:effectExtent l="0" t="0" r="698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6474" cy="336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2B" w:rsidRDefault="00F9352B" w:rsidP="00F9352B">
      <w:r>
        <w:t xml:space="preserve">Step 11: Create Security Group </w:t>
      </w:r>
    </w:p>
    <w:p w:rsidR="00F9352B" w:rsidRDefault="00F9352B" w:rsidP="00F9352B">
      <w:r>
        <w:t xml:space="preserve">Another layer of defense is Security group which is specific for particular resource such </w:t>
      </w:r>
      <w:proofErr w:type="spellStart"/>
      <w:r>
        <w:t>db</w:t>
      </w:r>
      <w:proofErr w:type="spellEnd"/>
      <w:r>
        <w:t xml:space="preserve">, ec2, web server etc. </w:t>
      </w:r>
    </w:p>
    <w:p w:rsidR="00F9352B" w:rsidRDefault="00F9352B" w:rsidP="00F9352B">
      <w:r>
        <w:t>Note: Security Groups are STATEFULL.</w:t>
      </w:r>
    </w:p>
    <w:p w:rsidR="00F9352B" w:rsidRDefault="00F9352B" w:rsidP="008A212C">
      <w:pPr>
        <w:pStyle w:val="ListParagraph"/>
        <w:numPr>
          <w:ilvl w:val="0"/>
          <w:numId w:val="17"/>
        </w:numPr>
      </w:pPr>
      <w:r>
        <w:t xml:space="preserve">Click on Security group from left pane. </w:t>
      </w:r>
    </w:p>
    <w:p w:rsidR="00F9352B" w:rsidRDefault="00F9352B" w:rsidP="008A212C">
      <w:pPr>
        <w:pStyle w:val="ListParagraph"/>
        <w:numPr>
          <w:ilvl w:val="0"/>
          <w:numId w:val="17"/>
        </w:numPr>
      </w:pPr>
      <w:r>
        <w:t>Enter SG name:</w:t>
      </w:r>
    </w:p>
    <w:p w:rsidR="00F9352B" w:rsidRDefault="00F9352B" w:rsidP="00F9352B">
      <w:pPr>
        <w:pStyle w:val="ListParagraph"/>
      </w:pPr>
      <w:r w:rsidRPr="00F9352B">
        <w:rPr>
          <w:noProof/>
          <w:lang w:val="en-IN" w:eastAsia="en-IN"/>
        </w:rPr>
        <w:drawing>
          <wp:inline distT="0" distB="0" distL="0" distR="0" wp14:anchorId="3334A01D" wp14:editId="25A5BC04">
            <wp:extent cx="5943600" cy="28352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2B" w:rsidRDefault="00F9352B">
      <w:r>
        <w:br w:type="page"/>
      </w:r>
    </w:p>
    <w:p w:rsidR="00F9352B" w:rsidRPr="00F9352B" w:rsidRDefault="00F9352B" w:rsidP="008A212C">
      <w:pPr>
        <w:pStyle w:val="ListParagraph"/>
        <w:numPr>
          <w:ilvl w:val="0"/>
          <w:numId w:val="17"/>
        </w:numPr>
        <w:rPr>
          <w:b/>
        </w:rPr>
      </w:pPr>
      <w:r>
        <w:lastRenderedPageBreak/>
        <w:t>Add inbound rule –</w:t>
      </w:r>
    </w:p>
    <w:p w:rsidR="00F9352B" w:rsidRPr="00F9352B" w:rsidRDefault="00F9352B" w:rsidP="008A212C">
      <w:pPr>
        <w:pStyle w:val="ListParagraph"/>
        <w:numPr>
          <w:ilvl w:val="2"/>
          <w:numId w:val="17"/>
        </w:numPr>
        <w:rPr>
          <w:b/>
        </w:rPr>
      </w:pPr>
      <w:r w:rsidRPr="00F9352B">
        <w:rPr>
          <w:b/>
        </w:rPr>
        <w:t>HTTP</w:t>
      </w:r>
    </w:p>
    <w:p w:rsidR="00F9352B" w:rsidRDefault="00F9352B" w:rsidP="00F9352B">
      <w:pPr>
        <w:ind w:left="1260" w:firstLine="720"/>
      </w:pPr>
      <w:r>
        <w:t>Allow http traffic on port 80 from anywhere.</w:t>
      </w:r>
    </w:p>
    <w:p w:rsidR="00F9352B" w:rsidRPr="00272726" w:rsidRDefault="00F9352B" w:rsidP="008A212C">
      <w:pPr>
        <w:pStyle w:val="ListParagraph"/>
        <w:numPr>
          <w:ilvl w:val="2"/>
          <w:numId w:val="17"/>
        </w:numPr>
        <w:rPr>
          <w:b/>
        </w:rPr>
      </w:pPr>
      <w:r>
        <w:t xml:space="preserve">Custom IPV4 rule is for </w:t>
      </w:r>
      <w:r w:rsidRPr="00272726">
        <w:rPr>
          <w:b/>
        </w:rPr>
        <w:t xml:space="preserve">allows access from internet of </w:t>
      </w:r>
      <w:proofErr w:type="gramStart"/>
      <w:r w:rsidRPr="00272726">
        <w:rPr>
          <w:b/>
        </w:rPr>
        <w:t>an</w:t>
      </w:r>
      <w:proofErr w:type="gramEnd"/>
      <w:r w:rsidRPr="00272726">
        <w:rPr>
          <w:b/>
        </w:rPr>
        <w:t xml:space="preserve"> website </w:t>
      </w:r>
      <w:proofErr w:type="spellStart"/>
      <w:r w:rsidRPr="00272726">
        <w:rPr>
          <w:b/>
        </w:rPr>
        <w:t>url</w:t>
      </w:r>
      <w:proofErr w:type="spellEnd"/>
      <w:r w:rsidRPr="00272726">
        <w:rPr>
          <w:b/>
        </w:rPr>
        <w:t xml:space="preserve"> and http and select </w:t>
      </w:r>
      <w:proofErr w:type="spellStart"/>
      <w:r w:rsidRPr="00272726">
        <w:rPr>
          <w:b/>
        </w:rPr>
        <w:t>dns</w:t>
      </w:r>
      <w:proofErr w:type="spellEnd"/>
      <w:r w:rsidRPr="00272726">
        <w:rPr>
          <w:b/>
        </w:rPr>
        <w:t xml:space="preserve"> name.</w:t>
      </w:r>
    </w:p>
    <w:p w:rsidR="00F9352B" w:rsidRDefault="008712EA" w:rsidP="00F9352B">
      <w:pPr>
        <w:pStyle w:val="ListParagraph"/>
      </w:pPr>
      <w:r w:rsidRPr="008712EA">
        <w:drawing>
          <wp:inline distT="0" distB="0" distL="0" distR="0" wp14:anchorId="53BED7EF" wp14:editId="0E383112">
            <wp:extent cx="5943600" cy="1031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352B" w:rsidRDefault="00F9352B" w:rsidP="00F9352B">
      <w:pPr>
        <w:pStyle w:val="Subtitle"/>
      </w:pPr>
      <w:r>
        <w:t>Phase 2: Create EC2 which would be a web server</w:t>
      </w:r>
    </w:p>
    <w:p w:rsidR="00F9352B" w:rsidRDefault="00717AEC" w:rsidP="00F9352B">
      <w:r>
        <w:t>Step 1: Go to EC2 -&gt; click on running instance</w:t>
      </w:r>
    </w:p>
    <w:p w:rsidR="00717AEC" w:rsidRDefault="00717AEC" w:rsidP="00F9352B">
      <w:r>
        <w:t xml:space="preserve">Step 2: Select </w:t>
      </w:r>
      <w:r>
        <w:tab/>
        <w:t>Launch instance</w:t>
      </w:r>
    </w:p>
    <w:p w:rsidR="00717AEC" w:rsidRDefault="00717AEC" w:rsidP="00F9352B">
      <w:r>
        <w:t>Step 3: Select</w:t>
      </w:r>
    </w:p>
    <w:p w:rsidR="00717AEC" w:rsidRDefault="00717AEC" w:rsidP="008A212C">
      <w:pPr>
        <w:pStyle w:val="ListParagraph"/>
        <w:numPr>
          <w:ilvl w:val="0"/>
          <w:numId w:val="18"/>
        </w:numPr>
      </w:pPr>
      <w:r>
        <w:t xml:space="preserve">Linux 2 AMI </w:t>
      </w:r>
    </w:p>
    <w:p w:rsidR="00717AEC" w:rsidRPr="00717AEC" w:rsidRDefault="00717AEC" w:rsidP="008A212C">
      <w:pPr>
        <w:pStyle w:val="ListParagraph"/>
        <w:numPr>
          <w:ilvl w:val="0"/>
          <w:numId w:val="18"/>
        </w:numPr>
        <w:rPr>
          <w:b/>
        </w:rPr>
      </w:pPr>
      <w:r>
        <w:t>instance type -&gt; t2-micro</w:t>
      </w:r>
    </w:p>
    <w:p w:rsidR="00717AEC" w:rsidRPr="00717AEC" w:rsidRDefault="00717AEC" w:rsidP="008A212C">
      <w:pPr>
        <w:pStyle w:val="ListParagraph"/>
        <w:numPr>
          <w:ilvl w:val="0"/>
          <w:numId w:val="18"/>
        </w:numPr>
        <w:rPr>
          <w:b/>
        </w:rPr>
      </w:pPr>
      <w:r>
        <w:t xml:space="preserve">Configure instance Details </w:t>
      </w:r>
    </w:p>
    <w:p w:rsidR="00717AEC" w:rsidRPr="00717AEC" w:rsidRDefault="00717AEC" w:rsidP="008A212C">
      <w:pPr>
        <w:pStyle w:val="ListParagraph"/>
        <w:numPr>
          <w:ilvl w:val="2"/>
          <w:numId w:val="18"/>
        </w:numPr>
        <w:rPr>
          <w:b/>
        </w:rPr>
      </w:pPr>
      <w:r>
        <w:t xml:space="preserve"> Select </w:t>
      </w:r>
      <w:proofErr w:type="spellStart"/>
      <w:r>
        <w:t>vpc</w:t>
      </w:r>
      <w:proofErr w:type="spellEnd"/>
      <w:r>
        <w:t xml:space="preserve"> that you have created)</w:t>
      </w:r>
    </w:p>
    <w:p w:rsidR="00717AEC" w:rsidRDefault="00717AEC" w:rsidP="008A212C">
      <w:pPr>
        <w:pStyle w:val="ListParagraph"/>
        <w:numPr>
          <w:ilvl w:val="2"/>
          <w:numId w:val="18"/>
        </w:numPr>
        <w:rPr>
          <w:b/>
        </w:rPr>
      </w:pPr>
      <w:r>
        <w:t xml:space="preserve"> Map the ec2 instance with </w:t>
      </w:r>
      <w:r w:rsidRPr="00717AEC">
        <w:rPr>
          <w:b/>
        </w:rPr>
        <w:t xml:space="preserve">public subnet A. </w:t>
      </w:r>
    </w:p>
    <w:p w:rsidR="00717AEC" w:rsidRDefault="00717AEC" w:rsidP="008A212C">
      <w:pPr>
        <w:pStyle w:val="ListParagraph"/>
        <w:numPr>
          <w:ilvl w:val="2"/>
          <w:numId w:val="18"/>
        </w:numPr>
      </w:pPr>
      <w:r w:rsidRPr="00717AEC">
        <w:t>Make</w:t>
      </w:r>
      <w:r>
        <w:t xml:space="preserve"> Auto Assign Public IP = Enable</w:t>
      </w:r>
    </w:p>
    <w:p w:rsidR="003E245C" w:rsidRDefault="003E245C" w:rsidP="008A212C">
      <w:pPr>
        <w:pStyle w:val="ListParagraph"/>
        <w:numPr>
          <w:ilvl w:val="2"/>
          <w:numId w:val="18"/>
        </w:numPr>
      </w:pPr>
      <w:r>
        <w:t xml:space="preserve">As you want the </w:t>
      </w:r>
      <w:proofErr w:type="spellStart"/>
      <w:r>
        <w:t>helloworld</w:t>
      </w:r>
      <w:proofErr w:type="spellEnd"/>
      <w:r>
        <w:t xml:space="preserve"> page on hit of </w:t>
      </w:r>
      <w:proofErr w:type="spellStart"/>
      <w:r>
        <w:t>url</w:t>
      </w:r>
      <w:proofErr w:type="spellEnd"/>
      <w:r>
        <w:t xml:space="preserve"> so you need to add script</w:t>
      </w:r>
    </w:p>
    <w:p w:rsidR="003E245C" w:rsidRPr="00F74744" w:rsidRDefault="003E245C" w:rsidP="003E245C">
      <w:pPr>
        <w:pStyle w:val="ListParagraph"/>
        <w:ind w:left="2520"/>
        <w:rPr>
          <w:highlight w:val="lightGray"/>
        </w:rPr>
      </w:pPr>
      <w:r w:rsidRPr="00F74744">
        <w:rPr>
          <w:highlight w:val="lightGray"/>
        </w:rPr>
        <w:t>In Advanced Details section -&gt; in User Data add following script</w:t>
      </w:r>
    </w:p>
    <w:p w:rsidR="003E245C" w:rsidRPr="00F74744" w:rsidRDefault="003E245C" w:rsidP="003E2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highlight w:val="lightGray"/>
        </w:rPr>
      </w:pPr>
      <w:proofErr w:type="gramStart"/>
      <w:r w:rsidRPr="00F74744">
        <w:rPr>
          <w:rFonts w:ascii="Courier New" w:hAnsi="Courier New" w:cs="Courier New"/>
          <w:highlight w:val="lightGray"/>
        </w:rPr>
        <w:t>#!/</w:t>
      </w:r>
      <w:proofErr w:type="gramEnd"/>
      <w:r w:rsidRPr="00F74744">
        <w:rPr>
          <w:rFonts w:ascii="Courier New" w:hAnsi="Courier New" w:cs="Courier New"/>
          <w:highlight w:val="lightGray"/>
        </w:rPr>
        <w:t>bin/bash</w:t>
      </w:r>
    </w:p>
    <w:p w:rsidR="003E245C" w:rsidRPr="00F74744" w:rsidRDefault="003E245C" w:rsidP="003E2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highlight w:val="lightGray"/>
        </w:rPr>
      </w:pPr>
      <w:proofErr w:type="gramStart"/>
      <w:r w:rsidRPr="00F74744">
        <w:rPr>
          <w:rFonts w:ascii="Courier New" w:hAnsi="Courier New" w:cs="Courier New"/>
          <w:highlight w:val="lightGray"/>
        </w:rPr>
        <w:t>yum</w:t>
      </w:r>
      <w:proofErr w:type="gramEnd"/>
      <w:r w:rsidRPr="00F74744">
        <w:rPr>
          <w:rFonts w:ascii="Courier New" w:hAnsi="Courier New" w:cs="Courier New"/>
          <w:highlight w:val="lightGray"/>
        </w:rPr>
        <w:t xml:space="preserve"> update -y</w:t>
      </w:r>
    </w:p>
    <w:p w:rsidR="003E245C" w:rsidRPr="00F74744" w:rsidRDefault="003E245C" w:rsidP="003E2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highlight w:val="lightGray"/>
        </w:rPr>
      </w:pPr>
      <w:proofErr w:type="gramStart"/>
      <w:r w:rsidRPr="00F74744">
        <w:rPr>
          <w:rFonts w:ascii="Courier New" w:hAnsi="Courier New" w:cs="Courier New"/>
          <w:highlight w:val="lightGray"/>
        </w:rPr>
        <w:t>yum</w:t>
      </w:r>
      <w:proofErr w:type="gramEnd"/>
      <w:r w:rsidRPr="00F74744">
        <w:rPr>
          <w:rFonts w:ascii="Courier New" w:hAnsi="Courier New" w:cs="Courier New"/>
          <w:highlight w:val="lightGray"/>
        </w:rPr>
        <w:t xml:space="preserve"> install -y httpd.x86_64</w:t>
      </w:r>
    </w:p>
    <w:p w:rsidR="003E245C" w:rsidRPr="00F74744" w:rsidRDefault="003E245C" w:rsidP="003E2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highlight w:val="lightGray"/>
        </w:rPr>
      </w:pPr>
      <w:proofErr w:type="spellStart"/>
      <w:proofErr w:type="gramStart"/>
      <w:r w:rsidRPr="00F74744">
        <w:rPr>
          <w:rFonts w:ascii="Courier New" w:hAnsi="Courier New" w:cs="Courier New"/>
          <w:highlight w:val="lightGray"/>
        </w:rPr>
        <w:t>systemctl</w:t>
      </w:r>
      <w:proofErr w:type="spellEnd"/>
      <w:proofErr w:type="gramEnd"/>
      <w:r w:rsidRPr="00F74744">
        <w:rPr>
          <w:rFonts w:ascii="Courier New" w:hAnsi="Courier New" w:cs="Courier New"/>
          <w:highlight w:val="lightGray"/>
        </w:rPr>
        <w:t xml:space="preserve"> start </w:t>
      </w:r>
      <w:proofErr w:type="spellStart"/>
      <w:r w:rsidRPr="00F74744">
        <w:rPr>
          <w:rFonts w:ascii="Courier New" w:hAnsi="Courier New" w:cs="Courier New"/>
          <w:highlight w:val="lightGray"/>
        </w:rPr>
        <w:t>httpd.service</w:t>
      </w:r>
      <w:proofErr w:type="spellEnd"/>
    </w:p>
    <w:p w:rsidR="003E245C" w:rsidRPr="00F74744" w:rsidRDefault="003E245C" w:rsidP="003E2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highlight w:val="lightGray"/>
        </w:rPr>
      </w:pPr>
      <w:proofErr w:type="spellStart"/>
      <w:proofErr w:type="gramStart"/>
      <w:r w:rsidRPr="00F74744">
        <w:rPr>
          <w:rFonts w:ascii="Courier New" w:hAnsi="Courier New" w:cs="Courier New"/>
          <w:highlight w:val="lightGray"/>
        </w:rPr>
        <w:t>systemctl</w:t>
      </w:r>
      <w:proofErr w:type="spellEnd"/>
      <w:proofErr w:type="gramEnd"/>
      <w:r w:rsidRPr="00F74744">
        <w:rPr>
          <w:rFonts w:ascii="Courier New" w:hAnsi="Courier New" w:cs="Courier New"/>
          <w:highlight w:val="lightGray"/>
        </w:rPr>
        <w:t xml:space="preserve"> enable </w:t>
      </w:r>
      <w:proofErr w:type="spellStart"/>
      <w:r w:rsidRPr="00F74744">
        <w:rPr>
          <w:rFonts w:ascii="Courier New" w:hAnsi="Courier New" w:cs="Courier New"/>
          <w:highlight w:val="lightGray"/>
        </w:rPr>
        <w:t>httpd.service</w:t>
      </w:r>
      <w:proofErr w:type="spellEnd"/>
    </w:p>
    <w:p w:rsidR="003E245C" w:rsidRPr="003E245C" w:rsidRDefault="003E245C" w:rsidP="003E2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 w:rsidRPr="00F74744">
        <w:rPr>
          <w:rFonts w:ascii="Courier New" w:hAnsi="Courier New" w:cs="Courier New"/>
          <w:highlight w:val="lightGray"/>
        </w:rPr>
        <w:t>echo</w:t>
      </w:r>
      <w:proofErr w:type="gramEnd"/>
      <w:r w:rsidRPr="00F74744">
        <w:rPr>
          <w:rFonts w:ascii="Courier New" w:hAnsi="Courier New" w:cs="Courier New"/>
          <w:highlight w:val="lightGray"/>
        </w:rPr>
        <w:t xml:space="preserve"> "Hello World from $(hostname -f) &gt; /</w:t>
      </w:r>
      <w:proofErr w:type="spellStart"/>
      <w:r w:rsidRPr="00F74744">
        <w:rPr>
          <w:rFonts w:ascii="Courier New" w:hAnsi="Courier New" w:cs="Courier New"/>
          <w:highlight w:val="lightGray"/>
        </w:rPr>
        <w:t>var</w:t>
      </w:r>
      <w:proofErr w:type="spellEnd"/>
      <w:r w:rsidRPr="00F74744">
        <w:rPr>
          <w:rFonts w:ascii="Courier New" w:hAnsi="Courier New" w:cs="Courier New"/>
          <w:highlight w:val="lightGray"/>
        </w:rPr>
        <w:t>/www/html/index.html</w:t>
      </w:r>
    </w:p>
    <w:p w:rsidR="003E245C" w:rsidRDefault="003E245C">
      <w:r>
        <w:br w:type="page"/>
      </w:r>
    </w:p>
    <w:p w:rsidR="003E245C" w:rsidRDefault="003E245C" w:rsidP="003E245C">
      <w:pPr>
        <w:pStyle w:val="ListParagraph"/>
        <w:ind w:left="1080"/>
      </w:pPr>
      <w:r w:rsidRPr="003E245C">
        <w:rPr>
          <w:noProof/>
          <w:lang w:val="en-IN" w:eastAsia="en-IN"/>
        </w:rPr>
        <w:lastRenderedPageBreak/>
        <w:drawing>
          <wp:inline distT="0" distB="0" distL="0" distR="0" wp14:anchorId="239905B3" wp14:editId="7E9A317F">
            <wp:extent cx="5943600" cy="35502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5C" w:rsidRDefault="003E245C" w:rsidP="003E245C">
      <w:pPr>
        <w:pStyle w:val="ListParagraph"/>
        <w:ind w:left="1080"/>
      </w:pPr>
      <w:r>
        <w:t>It will executed whenever instance is going to be created.</w:t>
      </w:r>
    </w:p>
    <w:p w:rsidR="003E245C" w:rsidRDefault="003E245C" w:rsidP="003E245C">
      <w:pPr>
        <w:pStyle w:val="ListParagraph"/>
        <w:ind w:left="1080"/>
      </w:pPr>
    </w:p>
    <w:p w:rsidR="003E245C" w:rsidRDefault="003E245C" w:rsidP="008A212C">
      <w:pPr>
        <w:pStyle w:val="ListParagraph"/>
        <w:numPr>
          <w:ilvl w:val="0"/>
          <w:numId w:val="18"/>
        </w:numPr>
      </w:pPr>
      <w:r>
        <w:t>Select Security Group  that we have create (</w:t>
      </w:r>
      <w:proofErr w:type="spellStart"/>
      <w:r>
        <w:t>http+icmp</w:t>
      </w:r>
      <w:proofErr w:type="spellEnd"/>
      <w:r>
        <w:t>)</w:t>
      </w:r>
    </w:p>
    <w:p w:rsidR="003E245C" w:rsidRDefault="003E245C" w:rsidP="008A212C">
      <w:pPr>
        <w:pStyle w:val="ListParagraph"/>
        <w:numPr>
          <w:ilvl w:val="0"/>
          <w:numId w:val="18"/>
        </w:numPr>
      </w:pPr>
      <w:proofErr w:type="spellStart"/>
      <w:r>
        <w:t>Review+Launch</w:t>
      </w:r>
      <w:proofErr w:type="spellEnd"/>
    </w:p>
    <w:p w:rsidR="00F74744" w:rsidRDefault="00425B8C" w:rsidP="003E245C">
      <w:r>
        <w:t xml:space="preserve">Step 4: </w:t>
      </w:r>
      <w:r w:rsidR="00F74744">
        <w:t xml:space="preserve"> download key pair</w:t>
      </w:r>
    </w:p>
    <w:p w:rsidR="00F74744" w:rsidRDefault="00F74744" w:rsidP="003E245C"/>
    <w:p w:rsidR="00FE1F23" w:rsidRDefault="00425B8C" w:rsidP="003E245C">
      <w:r w:rsidRPr="00F74744">
        <w:rPr>
          <w:highlight w:val="lightGray"/>
        </w:rPr>
        <w:t xml:space="preserve">No need to select key pair </w:t>
      </w:r>
      <w:r w:rsidR="00FE1F23" w:rsidRPr="00F74744">
        <w:rPr>
          <w:highlight w:val="lightGray"/>
        </w:rPr>
        <w:t>because we are not going to login.</w:t>
      </w:r>
    </w:p>
    <w:p w:rsidR="00FE1F23" w:rsidRDefault="00FE1F23" w:rsidP="003E245C">
      <w:r w:rsidRPr="00F74744">
        <w:rPr>
          <w:highlight w:val="lightGray"/>
        </w:rPr>
        <w:t>Select -&gt; Proceed without key pair</w:t>
      </w:r>
    </w:p>
    <w:p w:rsidR="00FE1F23" w:rsidRDefault="00FE1F23" w:rsidP="003E245C">
      <w:r>
        <w:t xml:space="preserve"> </w:t>
      </w:r>
      <w:r w:rsidRPr="00FE1F23">
        <w:rPr>
          <w:noProof/>
          <w:lang w:val="en-IN" w:eastAsia="en-IN"/>
        </w:rPr>
        <w:drawing>
          <wp:inline distT="0" distB="0" distL="0" distR="0" wp14:anchorId="116AA589" wp14:editId="6ACA43C9">
            <wp:extent cx="4353533" cy="2343477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23" w:rsidRDefault="00FE1F23" w:rsidP="003E245C">
      <w:r>
        <w:t>Launch instance</w:t>
      </w:r>
    </w:p>
    <w:p w:rsidR="00FE1F23" w:rsidRDefault="00FE1F23" w:rsidP="003E245C">
      <w:r w:rsidRPr="00FE1F23">
        <w:rPr>
          <w:noProof/>
          <w:lang w:val="en-IN" w:eastAsia="en-IN"/>
        </w:rPr>
        <w:lastRenderedPageBreak/>
        <w:drawing>
          <wp:inline distT="0" distB="0" distL="0" distR="0" wp14:anchorId="0CB562DD" wp14:editId="48F7F0C1">
            <wp:extent cx="5943600" cy="13404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23" w:rsidRDefault="00FE1F23" w:rsidP="003E245C">
      <w:r>
        <w:t xml:space="preserve">Step 5: </w:t>
      </w:r>
      <w:r w:rsidR="008712EA">
        <w:t xml:space="preserve">Click on link given </w:t>
      </w:r>
      <w:proofErr w:type="gramStart"/>
      <w:r w:rsidR="008712EA">
        <w:t xml:space="preserve">with </w:t>
      </w:r>
      <w:r w:rsidR="00545E2C">
        <w:t xml:space="preserve"> the</w:t>
      </w:r>
      <w:proofErr w:type="gramEnd"/>
      <w:r w:rsidR="00545E2C">
        <w:t xml:space="preserve"> following instance have been initiated.</w:t>
      </w:r>
    </w:p>
    <w:p w:rsidR="00545E2C" w:rsidRPr="00717AEC" w:rsidRDefault="00545E2C" w:rsidP="003E245C">
      <w:r>
        <w:t xml:space="preserve">Setup 6: Currently Public DNS for ec2 will </w:t>
      </w:r>
      <w:r w:rsidRPr="003E2E2E">
        <w:rPr>
          <w:b/>
        </w:rPr>
        <w:t>not be enabled</w:t>
      </w:r>
      <w:r>
        <w:t xml:space="preserve">. So you have to enable it by </w:t>
      </w:r>
    </w:p>
    <w:p w:rsidR="00717AEC" w:rsidRDefault="00545E2C" w:rsidP="00F9352B">
      <w:r w:rsidRPr="00545E2C">
        <w:rPr>
          <w:noProof/>
          <w:lang w:val="en-IN" w:eastAsia="en-IN"/>
        </w:rPr>
        <w:drawing>
          <wp:inline distT="0" distB="0" distL="0" distR="0" wp14:anchorId="6C707595" wp14:editId="1DA6A43A">
            <wp:extent cx="5943600" cy="28505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E2C" w:rsidRDefault="00545E2C" w:rsidP="00F9352B">
      <w:r>
        <w:t>Step 7: Go to VPC -&gt; Action-&gt;Select “Edit DNS Host Name”</w:t>
      </w:r>
    </w:p>
    <w:p w:rsidR="00545E2C" w:rsidRDefault="00F74744" w:rsidP="00F9352B">
      <w:r>
        <w:t>Click on check box DNS Hostname</w:t>
      </w:r>
      <w:r w:rsidR="00545E2C">
        <w:t>: enable</w:t>
      </w:r>
    </w:p>
    <w:p w:rsidR="00545E2C" w:rsidRDefault="00545E2C" w:rsidP="00F9352B">
      <w:r w:rsidRPr="00545E2C">
        <w:rPr>
          <w:noProof/>
          <w:lang w:val="en-IN" w:eastAsia="en-IN"/>
        </w:rPr>
        <w:drawing>
          <wp:inline distT="0" distB="0" distL="0" distR="0" wp14:anchorId="2246B727" wp14:editId="5B46E10A">
            <wp:extent cx="3686689" cy="1476581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004">
        <w:t xml:space="preserve"> +Save</w:t>
      </w:r>
    </w:p>
    <w:p w:rsidR="003E2E2E" w:rsidRDefault="003E2E2E">
      <w:r>
        <w:br w:type="page"/>
      </w:r>
    </w:p>
    <w:p w:rsidR="00545E2C" w:rsidRDefault="00CE7004" w:rsidP="00F9352B">
      <w:r>
        <w:lastRenderedPageBreak/>
        <w:t xml:space="preserve">Step 8: Switch EC2 and check public </w:t>
      </w:r>
      <w:proofErr w:type="spellStart"/>
      <w:r>
        <w:t>dns</w:t>
      </w:r>
      <w:proofErr w:type="spellEnd"/>
      <w:r>
        <w:t xml:space="preserve"> </w:t>
      </w:r>
      <w:proofErr w:type="spellStart"/>
      <w:proofErr w:type="gramStart"/>
      <w:r>
        <w:t>ip</w:t>
      </w:r>
      <w:proofErr w:type="spellEnd"/>
      <w:r>
        <w:t xml:space="preserve"> :</w:t>
      </w:r>
      <w:proofErr w:type="gramEnd"/>
      <w:r>
        <w:t xml:space="preserve"> </w:t>
      </w:r>
    </w:p>
    <w:p w:rsidR="003E2E2E" w:rsidRDefault="003E2E2E" w:rsidP="00F9352B">
      <w:r w:rsidRPr="003E2E2E">
        <w:rPr>
          <w:noProof/>
          <w:lang w:val="en-IN" w:eastAsia="en-IN"/>
        </w:rPr>
        <w:drawing>
          <wp:inline distT="0" distB="0" distL="0" distR="0" wp14:anchorId="68BC8C9C" wp14:editId="3C1A67F3">
            <wp:extent cx="5943600" cy="2134870"/>
            <wp:effectExtent l="0" t="0" r="0" b="0"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744" w:rsidRDefault="00F74744" w:rsidP="00F9352B">
      <w:r>
        <w:t>Step 9” Click on Connect</w:t>
      </w:r>
    </w:p>
    <w:p w:rsidR="00F74744" w:rsidRDefault="00F74744" w:rsidP="00F9352B">
      <w:r>
        <w:t>You will get prompt</w:t>
      </w:r>
    </w:p>
    <w:p w:rsidR="00F74744" w:rsidRPr="00F74744" w:rsidRDefault="00F74744" w:rsidP="00F74744">
      <w:pPr>
        <w:spacing w:before="0" w:line="240" w:lineRule="auto"/>
        <w:ind w:firstLine="360"/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IN" w:eastAsia="en-IN"/>
        </w:rPr>
      </w:pPr>
      <w:r w:rsidRPr="00F74744"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IN" w:eastAsia="en-IN"/>
        </w:rPr>
        <w:t xml:space="preserve">[ec2-user@ip-10-0-1-157 ~]$ </w:t>
      </w:r>
      <w:proofErr w:type="spellStart"/>
      <w:proofErr w:type="gramStart"/>
      <w:r w:rsidRPr="00F74744"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IN" w:eastAsia="en-IN"/>
        </w:rPr>
        <w:t>sudo</w:t>
      </w:r>
      <w:proofErr w:type="spellEnd"/>
      <w:proofErr w:type="gramEnd"/>
      <w:r w:rsidRPr="00F74744"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IN" w:eastAsia="en-IN"/>
        </w:rPr>
        <w:t xml:space="preserve"> </w:t>
      </w:r>
      <w:proofErr w:type="spellStart"/>
      <w:r w:rsidRPr="00F74744"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IN" w:eastAsia="en-IN"/>
        </w:rPr>
        <w:t>su</w:t>
      </w:r>
      <w:proofErr w:type="spellEnd"/>
    </w:p>
    <w:p w:rsidR="00F74744" w:rsidRPr="00F74744" w:rsidRDefault="00F74744" w:rsidP="00F74744">
      <w:r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IN" w:eastAsia="en-IN"/>
        </w:rPr>
        <w:t xml:space="preserve">     </w:t>
      </w:r>
      <w:r w:rsidRPr="00F74744"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IN" w:eastAsia="en-IN"/>
        </w:rPr>
        <w:t xml:space="preserve">[root@ip-10-0-1-157 ec2-user]# </w:t>
      </w:r>
      <w:proofErr w:type="gramStart"/>
      <w:r w:rsidRPr="00F74744"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IN" w:eastAsia="en-IN"/>
        </w:rPr>
        <w:t>yum</w:t>
      </w:r>
      <w:proofErr w:type="gramEnd"/>
      <w:r w:rsidRPr="00F74744"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IN" w:eastAsia="en-IN"/>
        </w:rPr>
        <w:t xml:space="preserve"> update –y</w:t>
      </w:r>
    </w:p>
    <w:p w:rsidR="00F74744" w:rsidRPr="00F74744" w:rsidRDefault="00F74744" w:rsidP="00F74744">
      <w:pPr>
        <w:spacing w:before="0" w:line="240" w:lineRule="auto"/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IN" w:eastAsia="en-IN"/>
        </w:rPr>
      </w:pPr>
      <w:r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IN" w:eastAsia="en-IN"/>
        </w:rPr>
        <w:t xml:space="preserve">     </w:t>
      </w:r>
      <w:r w:rsidRPr="00F74744"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IN" w:eastAsia="en-IN"/>
        </w:rPr>
        <w:t xml:space="preserve">[root@ip-10-0-1-157 ec2-user]# </w:t>
      </w:r>
      <w:proofErr w:type="spellStart"/>
      <w:proofErr w:type="gramStart"/>
      <w:r w:rsidRPr="00F74744"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IN" w:eastAsia="en-IN"/>
        </w:rPr>
        <w:t>systemctl</w:t>
      </w:r>
      <w:proofErr w:type="spellEnd"/>
      <w:proofErr w:type="gramEnd"/>
      <w:r w:rsidRPr="00F74744"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IN" w:eastAsia="en-IN"/>
        </w:rPr>
        <w:t xml:space="preserve"> start </w:t>
      </w:r>
      <w:proofErr w:type="spellStart"/>
      <w:r w:rsidRPr="00F74744"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IN" w:eastAsia="en-IN"/>
        </w:rPr>
        <w:t>httpd.service</w:t>
      </w:r>
      <w:proofErr w:type="spellEnd"/>
    </w:p>
    <w:p w:rsidR="00F74744" w:rsidRDefault="00F74744" w:rsidP="00F74744">
      <w:pPr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IN" w:eastAsia="en-IN"/>
        </w:rPr>
      </w:pPr>
      <w:r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IN" w:eastAsia="en-IN"/>
        </w:rPr>
        <w:t xml:space="preserve">      </w:t>
      </w:r>
      <w:r w:rsidRPr="00F74744"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IN" w:eastAsia="en-IN"/>
        </w:rPr>
        <w:t xml:space="preserve">[root@ip-10-0-1-157 ec2-user]# </w:t>
      </w:r>
      <w:proofErr w:type="spellStart"/>
      <w:proofErr w:type="gramStart"/>
      <w:r w:rsidRPr="00F74744"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IN" w:eastAsia="en-IN"/>
        </w:rPr>
        <w:t>systemctl</w:t>
      </w:r>
      <w:proofErr w:type="spellEnd"/>
      <w:proofErr w:type="gramEnd"/>
      <w:r w:rsidRPr="00F74744"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IN" w:eastAsia="en-IN"/>
        </w:rPr>
        <w:t xml:space="preserve"> enable  </w:t>
      </w:r>
      <w:proofErr w:type="spellStart"/>
      <w:r w:rsidRPr="00F74744"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IN" w:eastAsia="en-IN"/>
        </w:rPr>
        <w:t>httpd.service</w:t>
      </w:r>
      <w:proofErr w:type="spellEnd"/>
    </w:p>
    <w:p w:rsidR="00F74744" w:rsidRDefault="00F74744" w:rsidP="00F74744">
      <w:r>
        <w:t xml:space="preserve">      Switch to /</w:t>
      </w:r>
      <w:proofErr w:type="spellStart"/>
      <w:r>
        <w:t>var</w:t>
      </w:r>
      <w:proofErr w:type="spellEnd"/>
      <w:r>
        <w:t xml:space="preserve">/www/html </w:t>
      </w:r>
    </w:p>
    <w:p w:rsidR="00F74744" w:rsidRDefault="00F74744" w:rsidP="00F74744">
      <w:pP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   [root@ip-10-0-1-157 html]# </w:t>
      </w:r>
      <w:proofErr w:type="gram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echo</w:t>
      </w:r>
      <w:proofErr w:type="gram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"Hello World from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vpc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" &gt;index.html</w:t>
      </w:r>
    </w:p>
    <w:p w:rsidR="00F74744" w:rsidRDefault="00F74744" w:rsidP="00F74744">
      <w:pP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[root@ip-10-0-1-157 html]# </w:t>
      </w:r>
      <w:proofErr w:type="gram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cat</w:t>
      </w:r>
      <w:proofErr w:type="gram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index.html</w:t>
      </w:r>
    </w:p>
    <w:p w:rsidR="00F74744" w:rsidRDefault="00F74744" w:rsidP="00F74744">
      <w:pP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</w:pPr>
    </w:p>
    <w:p w:rsidR="00F74744" w:rsidRDefault="00F74744" w:rsidP="00F74744">
      <w:pP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Test Now:</w:t>
      </w:r>
    </w:p>
    <w:p w:rsidR="00F74744" w:rsidRDefault="00F74744" w:rsidP="00F74744">
      <w:r w:rsidRPr="00F74744">
        <w:rPr>
          <w:noProof/>
          <w:lang w:val="en-IN" w:eastAsia="en-IN"/>
        </w:rPr>
        <w:drawing>
          <wp:inline distT="0" distB="0" distL="0" distR="0" wp14:anchorId="1D43F681" wp14:editId="59A9C9BE">
            <wp:extent cx="5943600" cy="1471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744" w:rsidRDefault="00F74744" w:rsidP="00F74744">
      <w:r w:rsidRPr="00F74744">
        <w:rPr>
          <w:noProof/>
          <w:lang w:val="en-IN" w:eastAsia="en-IN"/>
        </w:rPr>
        <w:drawing>
          <wp:inline distT="0" distB="0" distL="0" distR="0" wp14:anchorId="4DBDB75C" wp14:editId="0B2B2056">
            <wp:extent cx="2918713" cy="7315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C84" w:rsidRDefault="00462C84" w:rsidP="00F74744">
      <w:r w:rsidRPr="00462C84">
        <w:rPr>
          <w:noProof/>
          <w:lang w:val="en-IN" w:eastAsia="en-IN"/>
        </w:rPr>
        <w:lastRenderedPageBreak/>
        <w:drawing>
          <wp:inline distT="0" distB="0" distL="0" distR="0" wp14:anchorId="7E1B79A5" wp14:editId="70C41C9F">
            <wp:extent cx="4945809" cy="602032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744" w:rsidRDefault="00F74744" w:rsidP="00F9352B"/>
    <w:p w:rsidR="003E2E2E" w:rsidRDefault="003E2E2E" w:rsidP="00F9352B"/>
    <w:p w:rsidR="003E2E2E" w:rsidRDefault="003E2E2E" w:rsidP="00F9352B">
      <w:r>
        <w:t xml:space="preserve">Step 9: </w:t>
      </w:r>
      <w:r w:rsidR="00333E90">
        <w:t xml:space="preserve">Wait for some time and then past </w:t>
      </w:r>
      <w:proofErr w:type="spellStart"/>
      <w:r w:rsidR="00333E90">
        <w:t>dns</w:t>
      </w:r>
      <w:proofErr w:type="spellEnd"/>
      <w:r w:rsidR="00333E90">
        <w:t xml:space="preserve"> </w:t>
      </w:r>
      <w:proofErr w:type="spellStart"/>
      <w:proofErr w:type="gramStart"/>
      <w:r w:rsidR="00333E90">
        <w:t>url</w:t>
      </w:r>
      <w:proofErr w:type="spellEnd"/>
      <w:proofErr w:type="gramEnd"/>
      <w:r w:rsidR="00333E90">
        <w:t xml:space="preserve"> </w:t>
      </w:r>
    </w:p>
    <w:p w:rsidR="00333E90" w:rsidRDefault="00333E90" w:rsidP="00F9352B">
      <w:r w:rsidRPr="00333E90">
        <w:rPr>
          <w:noProof/>
          <w:lang w:val="en-IN" w:eastAsia="en-IN"/>
        </w:rPr>
        <w:drawing>
          <wp:inline distT="0" distB="0" distL="0" distR="0" wp14:anchorId="10162603" wp14:editId="3CBD0DBE">
            <wp:extent cx="4058216" cy="704948"/>
            <wp:effectExtent l="0" t="0" r="0" b="0"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2E" w:rsidRDefault="003E2E2E" w:rsidP="00F9352B"/>
    <w:p w:rsidR="00CE7004" w:rsidRPr="00717AEC" w:rsidRDefault="00CE7004" w:rsidP="00F9352B"/>
    <w:p w:rsidR="00326078" w:rsidRDefault="00326078" w:rsidP="00195FD2">
      <w:pPr>
        <w:pStyle w:val="ListParagraph"/>
      </w:pPr>
    </w:p>
    <w:p w:rsidR="006B7911" w:rsidRDefault="006B7911" w:rsidP="00195FD2">
      <w:pPr>
        <w:pStyle w:val="ListParagraph"/>
      </w:pPr>
    </w:p>
    <w:p w:rsidR="005D7E88" w:rsidRDefault="005D7E88" w:rsidP="00A57F6B"/>
    <w:p w:rsidR="00A57F6B" w:rsidRPr="00A57F6B" w:rsidRDefault="00A57F6B" w:rsidP="00A57F6B"/>
    <w:sectPr w:rsidR="00A57F6B" w:rsidRPr="00A57F6B" w:rsidSect="008B3E65">
      <w:footerReference w:type="default" r:id="rId44"/>
      <w:pgSz w:w="12240" w:h="15840"/>
      <w:pgMar w:top="993" w:right="1440" w:bottom="851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702D" w:rsidRDefault="00BF702D">
      <w:pPr>
        <w:spacing w:line="240" w:lineRule="auto"/>
      </w:pPr>
      <w:r>
        <w:separator/>
      </w:r>
    </w:p>
  </w:endnote>
  <w:endnote w:type="continuationSeparator" w:id="0">
    <w:p w:rsidR="00BF702D" w:rsidRDefault="00BF702D">
      <w:pPr>
        <w:spacing w:line="240" w:lineRule="auto"/>
      </w:pPr>
      <w:r>
        <w:continuationSeparator/>
      </w:r>
    </w:p>
  </w:endnote>
  <w:endnote w:type="continuationNotice" w:id="1">
    <w:p w:rsidR="00BF702D" w:rsidRDefault="00BF702D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02186409"/>
      <w:docPartObj>
        <w:docPartGallery w:val="Page Numbers (Bottom of Page)"/>
        <w:docPartUnique/>
      </w:docPartObj>
    </w:sdtPr>
    <w:sdtEndPr/>
    <w:sdtContent>
      <w:p w:rsidR="00425B8C" w:rsidRDefault="00425B8C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712EA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425B8C" w:rsidRDefault="00425B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702D" w:rsidRDefault="00BF702D">
      <w:pPr>
        <w:spacing w:line="240" w:lineRule="auto"/>
      </w:pPr>
      <w:r>
        <w:separator/>
      </w:r>
    </w:p>
  </w:footnote>
  <w:footnote w:type="continuationSeparator" w:id="0">
    <w:p w:rsidR="00BF702D" w:rsidRDefault="00BF702D">
      <w:pPr>
        <w:spacing w:line="240" w:lineRule="auto"/>
      </w:pPr>
      <w:r>
        <w:continuationSeparator/>
      </w:r>
    </w:p>
  </w:footnote>
  <w:footnote w:type="continuationNotice" w:id="1">
    <w:p w:rsidR="00BF702D" w:rsidRDefault="00BF702D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C8D139F"/>
    <w:multiLevelType w:val="hybridMultilevel"/>
    <w:tmpl w:val="229AEDA6"/>
    <w:lvl w:ilvl="0" w:tplc="1960C5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660706E"/>
    <w:multiLevelType w:val="hybridMultilevel"/>
    <w:tmpl w:val="E25ECBDE"/>
    <w:lvl w:ilvl="0" w:tplc="256E3E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4D62B4B"/>
    <w:multiLevelType w:val="hybridMultilevel"/>
    <w:tmpl w:val="D3840C84"/>
    <w:lvl w:ilvl="0" w:tplc="378C86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F5A41E4"/>
    <w:multiLevelType w:val="hybridMultilevel"/>
    <w:tmpl w:val="7A267E9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267B35"/>
    <w:multiLevelType w:val="hybridMultilevel"/>
    <w:tmpl w:val="5E4A95C4"/>
    <w:lvl w:ilvl="0" w:tplc="475019E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B2D5918"/>
    <w:multiLevelType w:val="hybridMultilevel"/>
    <w:tmpl w:val="86305A8C"/>
    <w:lvl w:ilvl="0" w:tplc="9B48B96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6" w15:restartNumberingAfterBreak="0">
    <w:nsid w:val="7EC47E8B"/>
    <w:multiLevelType w:val="hybridMultilevel"/>
    <w:tmpl w:val="58900D2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A65F43"/>
    <w:multiLevelType w:val="hybridMultilevel"/>
    <w:tmpl w:val="672A18B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7"/>
  </w:num>
  <w:num w:numId="12">
    <w:abstractNumId w:val="10"/>
  </w:num>
  <w:num w:numId="13">
    <w:abstractNumId w:val="13"/>
  </w:num>
  <w:num w:numId="14">
    <w:abstractNumId w:val="14"/>
  </w:num>
  <w:num w:numId="15">
    <w:abstractNumId w:val="9"/>
  </w:num>
  <w:num w:numId="16">
    <w:abstractNumId w:val="16"/>
  </w:num>
  <w:num w:numId="17">
    <w:abstractNumId w:val="12"/>
  </w:num>
  <w:num w:numId="18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en-IN" w:vendorID="64" w:dllVersion="131078" w:nlCheck="1" w:checkStyle="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60BD"/>
    <w:rsid w:val="00013487"/>
    <w:rsid w:val="00016748"/>
    <w:rsid w:val="00017B5C"/>
    <w:rsid w:val="00031C8D"/>
    <w:rsid w:val="000331F6"/>
    <w:rsid w:val="00041579"/>
    <w:rsid w:val="00041E61"/>
    <w:rsid w:val="00046312"/>
    <w:rsid w:val="00061C75"/>
    <w:rsid w:val="0006567E"/>
    <w:rsid w:val="0007466A"/>
    <w:rsid w:val="000760DB"/>
    <w:rsid w:val="00082CCA"/>
    <w:rsid w:val="000860BD"/>
    <w:rsid w:val="0009752A"/>
    <w:rsid w:val="000D2F21"/>
    <w:rsid w:val="000E2AF7"/>
    <w:rsid w:val="000F00E7"/>
    <w:rsid w:val="000F065B"/>
    <w:rsid w:val="000F1041"/>
    <w:rsid w:val="000F2EFE"/>
    <w:rsid w:val="000F3D7F"/>
    <w:rsid w:val="00117EB7"/>
    <w:rsid w:val="00130D34"/>
    <w:rsid w:val="00134E40"/>
    <w:rsid w:val="001470E8"/>
    <w:rsid w:val="00155A42"/>
    <w:rsid w:val="0016766E"/>
    <w:rsid w:val="00170063"/>
    <w:rsid w:val="00175643"/>
    <w:rsid w:val="00176CD6"/>
    <w:rsid w:val="00177951"/>
    <w:rsid w:val="00186AD8"/>
    <w:rsid w:val="00195FD2"/>
    <w:rsid w:val="001B2338"/>
    <w:rsid w:val="001B3744"/>
    <w:rsid w:val="001B53A1"/>
    <w:rsid w:val="001C6F7E"/>
    <w:rsid w:val="001D0090"/>
    <w:rsid w:val="001D4D73"/>
    <w:rsid w:val="001F7975"/>
    <w:rsid w:val="002061A9"/>
    <w:rsid w:val="00207D15"/>
    <w:rsid w:val="00217B64"/>
    <w:rsid w:val="00227792"/>
    <w:rsid w:val="00235579"/>
    <w:rsid w:val="002505C8"/>
    <w:rsid w:val="00252886"/>
    <w:rsid w:val="002554D6"/>
    <w:rsid w:val="00257FAA"/>
    <w:rsid w:val="00263938"/>
    <w:rsid w:val="00272726"/>
    <w:rsid w:val="00274CFD"/>
    <w:rsid w:val="00285614"/>
    <w:rsid w:val="00290BBC"/>
    <w:rsid w:val="002959B5"/>
    <w:rsid w:val="002A51EA"/>
    <w:rsid w:val="002A5278"/>
    <w:rsid w:val="002C6EF2"/>
    <w:rsid w:val="002C72FC"/>
    <w:rsid w:val="002E04D8"/>
    <w:rsid w:val="002E78EB"/>
    <w:rsid w:val="002F25A8"/>
    <w:rsid w:val="003153CC"/>
    <w:rsid w:val="00324822"/>
    <w:rsid w:val="00325420"/>
    <w:rsid w:val="00326078"/>
    <w:rsid w:val="00333E90"/>
    <w:rsid w:val="003407A9"/>
    <w:rsid w:val="00340DC9"/>
    <w:rsid w:val="0034411C"/>
    <w:rsid w:val="00350BD5"/>
    <w:rsid w:val="00354288"/>
    <w:rsid w:val="00366A81"/>
    <w:rsid w:val="00377E25"/>
    <w:rsid w:val="00387440"/>
    <w:rsid w:val="0038766D"/>
    <w:rsid w:val="00387B6E"/>
    <w:rsid w:val="003A474B"/>
    <w:rsid w:val="003B1239"/>
    <w:rsid w:val="003B79BD"/>
    <w:rsid w:val="003D0FE3"/>
    <w:rsid w:val="003E245C"/>
    <w:rsid w:val="003E2E2E"/>
    <w:rsid w:val="003E34B9"/>
    <w:rsid w:val="003E4A24"/>
    <w:rsid w:val="003E5F32"/>
    <w:rsid w:val="003E7890"/>
    <w:rsid w:val="004016C0"/>
    <w:rsid w:val="00403B31"/>
    <w:rsid w:val="00411533"/>
    <w:rsid w:val="00425B8C"/>
    <w:rsid w:val="00444F02"/>
    <w:rsid w:val="0045518E"/>
    <w:rsid w:val="00462C84"/>
    <w:rsid w:val="00465606"/>
    <w:rsid w:val="00474854"/>
    <w:rsid w:val="00483E92"/>
    <w:rsid w:val="00487B2A"/>
    <w:rsid w:val="00490CC6"/>
    <w:rsid w:val="004D1221"/>
    <w:rsid w:val="004F05F9"/>
    <w:rsid w:val="005305A5"/>
    <w:rsid w:val="00532DF8"/>
    <w:rsid w:val="00536A38"/>
    <w:rsid w:val="00540BAC"/>
    <w:rsid w:val="00545E2C"/>
    <w:rsid w:val="00547472"/>
    <w:rsid w:val="005509B2"/>
    <w:rsid w:val="005556DB"/>
    <w:rsid w:val="005A27E8"/>
    <w:rsid w:val="005C0123"/>
    <w:rsid w:val="005C1D71"/>
    <w:rsid w:val="005C2E9C"/>
    <w:rsid w:val="005C6D45"/>
    <w:rsid w:val="005D58F7"/>
    <w:rsid w:val="005D5CF1"/>
    <w:rsid w:val="005D7E88"/>
    <w:rsid w:val="005E76FD"/>
    <w:rsid w:val="005E7E37"/>
    <w:rsid w:val="005F6FBF"/>
    <w:rsid w:val="0061571E"/>
    <w:rsid w:val="00617D63"/>
    <w:rsid w:val="0062139E"/>
    <w:rsid w:val="00643D1A"/>
    <w:rsid w:val="00650151"/>
    <w:rsid w:val="00654C98"/>
    <w:rsid w:val="00674588"/>
    <w:rsid w:val="00677CFC"/>
    <w:rsid w:val="006A7B57"/>
    <w:rsid w:val="006B7911"/>
    <w:rsid w:val="006C32C3"/>
    <w:rsid w:val="006C7529"/>
    <w:rsid w:val="006D44C5"/>
    <w:rsid w:val="006E5FA5"/>
    <w:rsid w:val="007118D5"/>
    <w:rsid w:val="00713672"/>
    <w:rsid w:val="0071412D"/>
    <w:rsid w:val="00717848"/>
    <w:rsid w:val="00717AEC"/>
    <w:rsid w:val="00722110"/>
    <w:rsid w:val="0072591F"/>
    <w:rsid w:val="0073562D"/>
    <w:rsid w:val="007579F9"/>
    <w:rsid w:val="00757DE6"/>
    <w:rsid w:val="00777D12"/>
    <w:rsid w:val="007843AB"/>
    <w:rsid w:val="00795434"/>
    <w:rsid w:val="007A2A14"/>
    <w:rsid w:val="007A2C40"/>
    <w:rsid w:val="007B07DE"/>
    <w:rsid w:val="007B698B"/>
    <w:rsid w:val="007D44D6"/>
    <w:rsid w:val="007D7C18"/>
    <w:rsid w:val="007E757B"/>
    <w:rsid w:val="007E75DE"/>
    <w:rsid w:val="007F70B6"/>
    <w:rsid w:val="008201E0"/>
    <w:rsid w:val="008270A2"/>
    <w:rsid w:val="00833416"/>
    <w:rsid w:val="008517DB"/>
    <w:rsid w:val="00853F77"/>
    <w:rsid w:val="008712EA"/>
    <w:rsid w:val="00883AC7"/>
    <w:rsid w:val="00885CE1"/>
    <w:rsid w:val="0089065C"/>
    <w:rsid w:val="008907FF"/>
    <w:rsid w:val="00895F6D"/>
    <w:rsid w:val="008A212C"/>
    <w:rsid w:val="008A7585"/>
    <w:rsid w:val="008B0EA3"/>
    <w:rsid w:val="008B2B47"/>
    <w:rsid w:val="008B3E65"/>
    <w:rsid w:val="008B696C"/>
    <w:rsid w:val="008B6BEE"/>
    <w:rsid w:val="008C0293"/>
    <w:rsid w:val="008C155D"/>
    <w:rsid w:val="008D4BE1"/>
    <w:rsid w:val="008E1988"/>
    <w:rsid w:val="008E2F98"/>
    <w:rsid w:val="008E5B4D"/>
    <w:rsid w:val="008F5756"/>
    <w:rsid w:val="008F736F"/>
    <w:rsid w:val="008F78D7"/>
    <w:rsid w:val="009003AB"/>
    <w:rsid w:val="0090497E"/>
    <w:rsid w:val="009200C1"/>
    <w:rsid w:val="00924498"/>
    <w:rsid w:val="00932375"/>
    <w:rsid w:val="00941B43"/>
    <w:rsid w:val="0094340C"/>
    <w:rsid w:val="009519AE"/>
    <w:rsid w:val="00970A33"/>
    <w:rsid w:val="00971A01"/>
    <w:rsid w:val="00980085"/>
    <w:rsid w:val="009906D0"/>
    <w:rsid w:val="0099513D"/>
    <w:rsid w:val="00997127"/>
    <w:rsid w:val="009A57FA"/>
    <w:rsid w:val="009A5F79"/>
    <w:rsid w:val="009C5B2E"/>
    <w:rsid w:val="009C5B49"/>
    <w:rsid w:val="009D216F"/>
    <w:rsid w:val="009D3248"/>
    <w:rsid w:val="009E7D3D"/>
    <w:rsid w:val="009F45FC"/>
    <w:rsid w:val="009F45FF"/>
    <w:rsid w:val="00A34C68"/>
    <w:rsid w:val="00A45C1A"/>
    <w:rsid w:val="00A57F6B"/>
    <w:rsid w:val="00A60AAF"/>
    <w:rsid w:val="00A65E8A"/>
    <w:rsid w:val="00A721EF"/>
    <w:rsid w:val="00A73A2A"/>
    <w:rsid w:val="00A752BF"/>
    <w:rsid w:val="00A87896"/>
    <w:rsid w:val="00AA0B21"/>
    <w:rsid w:val="00AA69D3"/>
    <w:rsid w:val="00AB3939"/>
    <w:rsid w:val="00AC1EE7"/>
    <w:rsid w:val="00AC4DBE"/>
    <w:rsid w:val="00AC5B84"/>
    <w:rsid w:val="00AD7ECA"/>
    <w:rsid w:val="00AE2693"/>
    <w:rsid w:val="00AE77A4"/>
    <w:rsid w:val="00AF58B7"/>
    <w:rsid w:val="00B0334D"/>
    <w:rsid w:val="00B04EEA"/>
    <w:rsid w:val="00B1092E"/>
    <w:rsid w:val="00B11586"/>
    <w:rsid w:val="00B13CE1"/>
    <w:rsid w:val="00B224F8"/>
    <w:rsid w:val="00B23C94"/>
    <w:rsid w:val="00B45EF6"/>
    <w:rsid w:val="00B650C6"/>
    <w:rsid w:val="00B65813"/>
    <w:rsid w:val="00B77DE4"/>
    <w:rsid w:val="00B84FF8"/>
    <w:rsid w:val="00BA63C2"/>
    <w:rsid w:val="00BA727E"/>
    <w:rsid w:val="00BC2D00"/>
    <w:rsid w:val="00BC6939"/>
    <w:rsid w:val="00BD1DD5"/>
    <w:rsid w:val="00BE1875"/>
    <w:rsid w:val="00BE2893"/>
    <w:rsid w:val="00BE45C8"/>
    <w:rsid w:val="00BF2331"/>
    <w:rsid w:val="00BF5F8C"/>
    <w:rsid w:val="00BF702D"/>
    <w:rsid w:val="00BF7463"/>
    <w:rsid w:val="00C0683D"/>
    <w:rsid w:val="00C30889"/>
    <w:rsid w:val="00C31B4E"/>
    <w:rsid w:val="00C449EA"/>
    <w:rsid w:val="00C469BA"/>
    <w:rsid w:val="00C54F50"/>
    <w:rsid w:val="00C666FE"/>
    <w:rsid w:val="00C8261B"/>
    <w:rsid w:val="00C90A2E"/>
    <w:rsid w:val="00C94721"/>
    <w:rsid w:val="00CA3B7D"/>
    <w:rsid w:val="00CC5861"/>
    <w:rsid w:val="00CE7004"/>
    <w:rsid w:val="00CF4183"/>
    <w:rsid w:val="00D07981"/>
    <w:rsid w:val="00D10CBB"/>
    <w:rsid w:val="00D16444"/>
    <w:rsid w:val="00D30B81"/>
    <w:rsid w:val="00D33594"/>
    <w:rsid w:val="00D3649E"/>
    <w:rsid w:val="00D50019"/>
    <w:rsid w:val="00D546FE"/>
    <w:rsid w:val="00D561D5"/>
    <w:rsid w:val="00D65327"/>
    <w:rsid w:val="00D761AC"/>
    <w:rsid w:val="00D97646"/>
    <w:rsid w:val="00DC1046"/>
    <w:rsid w:val="00DC2E45"/>
    <w:rsid w:val="00DC5945"/>
    <w:rsid w:val="00DF0FDA"/>
    <w:rsid w:val="00E0267F"/>
    <w:rsid w:val="00E03861"/>
    <w:rsid w:val="00E142DA"/>
    <w:rsid w:val="00E16F51"/>
    <w:rsid w:val="00E23E67"/>
    <w:rsid w:val="00E3088A"/>
    <w:rsid w:val="00E335C1"/>
    <w:rsid w:val="00E36340"/>
    <w:rsid w:val="00E452C5"/>
    <w:rsid w:val="00E54B41"/>
    <w:rsid w:val="00E62531"/>
    <w:rsid w:val="00E64A96"/>
    <w:rsid w:val="00E678C3"/>
    <w:rsid w:val="00E67DBD"/>
    <w:rsid w:val="00E86A81"/>
    <w:rsid w:val="00E91315"/>
    <w:rsid w:val="00E96402"/>
    <w:rsid w:val="00EA3868"/>
    <w:rsid w:val="00EA7BC4"/>
    <w:rsid w:val="00EB0B6E"/>
    <w:rsid w:val="00EB684A"/>
    <w:rsid w:val="00EC092B"/>
    <w:rsid w:val="00EC3BD2"/>
    <w:rsid w:val="00ED0960"/>
    <w:rsid w:val="00ED175D"/>
    <w:rsid w:val="00EE3102"/>
    <w:rsid w:val="00EE70C1"/>
    <w:rsid w:val="00F01DD0"/>
    <w:rsid w:val="00F109A4"/>
    <w:rsid w:val="00F169E1"/>
    <w:rsid w:val="00F35B0B"/>
    <w:rsid w:val="00F500EB"/>
    <w:rsid w:val="00F5078A"/>
    <w:rsid w:val="00F538D7"/>
    <w:rsid w:val="00F64595"/>
    <w:rsid w:val="00F73A6C"/>
    <w:rsid w:val="00F74744"/>
    <w:rsid w:val="00F77B79"/>
    <w:rsid w:val="00F819A0"/>
    <w:rsid w:val="00F866A8"/>
    <w:rsid w:val="00F9352B"/>
    <w:rsid w:val="00F93EDA"/>
    <w:rsid w:val="00F948DB"/>
    <w:rsid w:val="00FB1520"/>
    <w:rsid w:val="00FB3222"/>
    <w:rsid w:val="00FB35C9"/>
    <w:rsid w:val="00FB5B59"/>
    <w:rsid w:val="00FC318F"/>
    <w:rsid w:val="00FD1D72"/>
    <w:rsid w:val="00FD26C5"/>
    <w:rsid w:val="00FD2AEE"/>
    <w:rsid w:val="00FE1F23"/>
    <w:rsid w:val="00FE57FF"/>
    <w:rsid w:val="00FE58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4A96"/>
  </w:style>
  <w:style w:type="paragraph" w:styleId="Heading1">
    <w:name w:val="heading 1"/>
    <w:basedOn w:val="Normal"/>
    <w:link w:val="Heading1Char"/>
    <w:uiPriority w:val="1"/>
    <w:qFormat/>
    <w:rsid w:val="00E64A96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E64A96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E64A9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E64A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unhideWhenUsed/>
    <w:qFormat/>
    <w:rsid w:val="00E64A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E64A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E64A96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E64A96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E64A96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E64A96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E64A96"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E64A96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rsid w:val="00E64A96"/>
    <w:pPr>
      <w:numPr>
        <w:numId w:val="1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rsid w:val="00E64A96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E64A96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rsid w:val="00E64A96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sid w:val="00E64A96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rsid w:val="00E64A96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64A9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64A96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4A96"/>
  </w:style>
  <w:style w:type="character" w:styleId="IntenseEmphasis">
    <w:name w:val="Intense Emphasis"/>
    <w:basedOn w:val="DefaultParagraphFont"/>
    <w:uiPriority w:val="21"/>
    <w:qFormat/>
    <w:rsid w:val="00E64A96"/>
    <w:rPr>
      <w:i/>
      <w:iCs/>
      <w:color w:val="2B579A" w:themeColor="accent5"/>
    </w:rPr>
  </w:style>
  <w:style w:type="table" w:customStyle="1" w:styleId="GridTable1Light1">
    <w:name w:val="Grid Table 1 Light1"/>
    <w:basedOn w:val="TableNormal"/>
    <w:uiPriority w:val="46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51">
    <w:name w:val="Grid Table 4 - Accent 51"/>
    <w:basedOn w:val="TableNormal"/>
    <w:uiPriority w:val="49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1">
    <w:name w:val="Grid Table 5 Dark1"/>
    <w:basedOn w:val="TableNormal"/>
    <w:uiPriority w:val="50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41">
    <w:name w:val="Grid Table 41"/>
    <w:basedOn w:val="TableNormal"/>
    <w:uiPriority w:val="49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1Light-Accent11">
    <w:name w:val="Grid Table 1 Light - Accent 11"/>
    <w:basedOn w:val="TableNormal"/>
    <w:uiPriority w:val="46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sid w:val="00E64A96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rsid w:val="00E64A96"/>
    <w:pPr>
      <w:numPr>
        <w:numId w:val="2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4A96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A96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64A96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4A96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4A96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4A9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4A96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E64A96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E64A96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E64A96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E64A96"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rsid w:val="00E64A96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E64A96"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  <w:rsid w:val="00E64A96"/>
  </w:style>
  <w:style w:type="paragraph" w:styleId="TOCHeading">
    <w:name w:val="TOC Heading"/>
    <w:basedOn w:val="Heading1"/>
    <w:next w:val="Normal"/>
    <w:uiPriority w:val="39"/>
    <w:unhideWhenUsed/>
    <w:qFormat/>
    <w:rsid w:val="00E64A96"/>
    <w:pPr>
      <w:outlineLvl w:val="9"/>
    </w:pPr>
    <w:rPr>
      <w:kern w:val="0"/>
      <w:szCs w:val="32"/>
    </w:rPr>
  </w:style>
  <w:style w:type="paragraph" w:styleId="BlockText">
    <w:name w:val="Block Text"/>
    <w:basedOn w:val="Normal"/>
    <w:uiPriority w:val="99"/>
    <w:semiHidden/>
    <w:unhideWhenUsed/>
    <w:rsid w:val="00E64A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E64A9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64A96"/>
  </w:style>
  <w:style w:type="paragraph" w:styleId="BodyText2">
    <w:name w:val="Body Text 2"/>
    <w:basedOn w:val="Normal"/>
    <w:link w:val="BodyText2Char"/>
    <w:uiPriority w:val="99"/>
    <w:semiHidden/>
    <w:unhideWhenUsed/>
    <w:rsid w:val="00E64A96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64A96"/>
  </w:style>
  <w:style w:type="paragraph" w:styleId="BodyText3">
    <w:name w:val="Body Text 3"/>
    <w:basedOn w:val="Normal"/>
    <w:link w:val="BodyText3Char"/>
    <w:uiPriority w:val="99"/>
    <w:semiHidden/>
    <w:unhideWhenUsed/>
    <w:rsid w:val="00E64A96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64A96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E64A96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E64A96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64A96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E64A96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E64A96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E64A96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E64A9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E64A96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64A96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64A96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E64A96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64A96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E64A96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E64A96"/>
  </w:style>
  <w:style w:type="table" w:customStyle="1" w:styleId="ColorfulGrid1">
    <w:name w:val="Colorful Grid1"/>
    <w:basedOn w:val="TableNormal"/>
    <w:uiPriority w:val="73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customStyle="1" w:styleId="ColorfulList1">
    <w:name w:val="Colorful List1"/>
    <w:basedOn w:val="TableNormal"/>
    <w:uiPriority w:val="72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ColorfulShading1">
    <w:name w:val="Colorful Shading1"/>
    <w:basedOn w:val="TableNormal"/>
    <w:uiPriority w:val="71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DarkList1">
    <w:name w:val="Dark List1"/>
    <w:basedOn w:val="TableNormal"/>
    <w:uiPriority w:val="70"/>
    <w:semiHidden/>
    <w:unhideWhenUsed/>
    <w:rsid w:val="00E64A96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E64A96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E64A96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E64A96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E64A96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E64A96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E64A96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64A96"/>
  </w:style>
  <w:style w:type="character" w:customStyle="1" w:styleId="DateChar">
    <w:name w:val="Date Char"/>
    <w:basedOn w:val="DefaultParagraphFont"/>
    <w:link w:val="Date"/>
    <w:uiPriority w:val="99"/>
    <w:semiHidden/>
    <w:rsid w:val="00E64A96"/>
  </w:style>
  <w:style w:type="paragraph" w:styleId="DocumentMap">
    <w:name w:val="Document Map"/>
    <w:basedOn w:val="Normal"/>
    <w:link w:val="DocumentMapChar"/>
    <w:uiPriority w:val="99"/>
    <w:semiHidden/>
    <w:unhideWhenUsed/>
    <w:rsid w:val="00E64A96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64A96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E64A96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E64A96"/>
  </w:style>
  <w:style w:type="character" w:styleId="EndnoteReference">
    <w:name w:val="endnote reference"/>
    <w:basedOn w:val="DefaultParagraphFont"/>
    <w:uiPriority w:val="99"/>
    <w:semiHidden/>
    <w:unhideWhenUsed/>
    <w:rsid w:val="00E64A96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64A96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64A96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E64A96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E64A96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64A96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64A96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4A96"/>
    <w:rPr>
      <w:szCs w:val="20"/>
    </w:rPr>
  </w:style>
  <w:style w:type="table" w:customStyle="1" w:styleId="GridTable1Light-Accent21">
    <w:name w:val="Grid Table 1 Light - Accent 21"/>
    <w:basedOn w:val="TableNormal"/>
    <w:uiPriority w:val="46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rsid w:val="00E64A96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E64A96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E64A96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E64A96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rsid w:val="00E64A96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E64A96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E64A96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31">
    <w:name w:val="Grid Table 31"/>
    <w:basedOn w:val="TableNormal"/>
    <w:uiPriority w:val="48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5Dark-Accent11">
    <w:name w:val="Grid Table 5 Dark - Accent 11"/>
    <w:basedOn w:val="TableNormal"/>
    <w:uiPriority w:val="50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sid w:val="00E64A9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E64A96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sid w:val="00E64A96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sid w:val="00E64A96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sid w:val="00E64A96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E64A96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E64A9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E64A9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sid w:val="00E64A96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sid w:val="00E64A96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sid w:val="00E64A96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sid w:val="00E64A96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E64A96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E64A9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sid w:val="00E64A9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E64A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rsid w:val="00E64A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E64A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E64A9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E64A9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E64A9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E64A96"/>
  </w:style>
  <w:style w:type="paragraph" w:styleId="HTMLAddress">
    <w:name w:val="HTML Address"/>
    <w:basedOn w:val="Normal"/>
    <w:link w:val="HTMLAddressChar"/>
    <w:uiPriority w:val="99"/>
    <w:semiHidden/>
    <w:unhideWhenUsed/>
    <w:rsid w:val="00E64A96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E64A96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E64A96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64A96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E64A96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E64A96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4A96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4A96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E64A96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E64A96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E64A96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64A96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E64A96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E64A96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E64A96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E64A96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E64A96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E64A96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E64A96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E64A96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E64A96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E64A96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E64A96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E64A96"/>
    <w:rPr>
      <w:b/>
      <w:bCs/>
      <w:caps w:val="0"/>
      <w:smallCaps/>
      <w:color w:val="1F4E79" w:themeColor="accent1" w:themeShade="80"/>
      <w:spacing w:val="0"/>
    </w:rPr>
  </w:style>
  <w:style w:type="table" w:customStyle="1" w:styleId="LightGrid1">
    <w:name w:val="Light Grid1"/>
    <w:basedOn w:val="TableNormal"/>
    <w:uiPriority w:val="62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Grid-Accent11">
    <w:name w:val="Light Grid - Accent 11"/>
    <w:basedOn w:val="TableNormal"/>
    <w:uiPriority w:val="62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customStyle="1" w:styleId="LightList1">
    <w:name w:val="Light List1"/>
    <w:basedOn w:val="TableNormal"/>
    <w:uiPriority w:val="61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-Accent11">
    <w:name w:val="Light List - Accent 11"/>
    <w:basedOn w:val="TableNormal"/>
    <w:uiPriority w:val="61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customStyle="1" w:styleId="LightShading1">
    <w:name w:val="Light Shading1"/>
    <w:basedOn w:val="TableNormal"/>
    <w:uiPriority w:val="60"/>
    <w:semiHidden/>
    <w:unhideWhenUsed/>
    <w:rsid w:val="00E64A96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-Accent11">
    <w:name w:val="Light Shading - Accent 11"/>
    <w:basedOn w:val="TableNormal"/>
    <w:uiPriority w:val="60"/>
    <w:semiHidden/>
    <w:unhideWhenUsed/>
    <w:rsid w:val="00E64A96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E64A96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E64A96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E64A96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E64A96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E64A96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E64A96"/>
  </w:style>
  <w:style w:type="paragraph" w:styleId="List">
    <w:name w:val="List"/>
    <w:basedOn w:val="Normal"/>
    <w:uiPriority w:val="99"/>
    <w:semiHidden/>
    <w:unhideWhenUsed/>
    <w:rsid w:val="00E64A96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E64A96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E64A96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E64A96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E64A96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E64A96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E64A96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E64A96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E64A96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E64A96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E64A96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E64A96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E64A96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E64A96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E64A96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E64A96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E64A96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E64A96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E64A96"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rsid w:val="00E64A9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E64A9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rsid w:val="00E64A9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rsid w:val="00E64A9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rsid w:val="00E64A9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rsid w:val="00E64A9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rsid w:val="00E64A9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21">
    <w:name w:val="List Table 21"/>
    <w:basedOn w:val="TableNormal"/>
    <w:uiPriority w:val="47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1">
    <w:name w:val="List Table 31"/>
    <w:basedOn w:val="TableNormal"/>
    <w:uiPriority w:val="48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sid w:val="00E64A9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sid w:val="00E64A9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sid w:val="00E64A9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sid w:val="00E64A9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sid w:val="00E64A9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sid w:val="00E64A9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E64A96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sid w:val="00E64A96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E64A96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sid w:val="00E64A96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E64A96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sid w:val="00E64A96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E64A96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sid w:val="00E64A9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sid w:val="00E64A96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sid w:val="00E64A96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sid w:val="00E64A96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sid w:val="00E64A96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sid w:val="00E64A96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E64A96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sid w:val="00E64A96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E64A9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64A96"/>
    <w:rPr>
      <w:rFonts w:ascii="Consolas" w:hAnsi="Consolas"/>
      <w:szCs w:val="20"/>
    </w:rPr>
  </w:style>
  <w:style w:type="table" w:customStyle="1" w:styleId="MediumGrid11">
    <w:name w:val="Medium Grid 11"/>
    <w:basedOn w:val="TableNormal"/>
    <w:uiPriority w:val="67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customStyle="1" w:styleId="MediumGrid21">
    <w:name w:val="Medium Grid 21"/>
    <w:basedOn w:val="TableNormal"/>
    <w:uiPriority w:val="68"/>
    <w:semiHidden/>
    <w:unhideWhenUsed/>
    <w:rsid w:val="00E64A96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E64A96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E64A96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E64A96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E64A96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E64A96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E64A96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Grid31">
    <w:name w:val="Medium Grid 31"/>
    <w:basedOn w:val="TableNormal"/>
    <w:uiPriority w:val="69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customStyle="1" w:styleId="MediumList11">
    <w:name w:val="Medium List 11"/>
    <w:basedOn w:val="TableNormal"/>
    <w:uiPriority w:val="65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MediumList1-Accent11">
    <w:name w:val="Medium List 1 - Accent 11"/>
    <w:basedOn w:val="TableNormal"/>
    <w:uiPriority w:val="65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E64A96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customStyle="1" w:styleId="MediumList21">
    <w:name w:val="Medium List 21"/>
    <w:basedOn w:val="TableNormal"/>
    <w:uiPriority w:val="66"/>
    <w:semiHidden/>
    <w:unhideWhenUsed/>
    <w:rsid w:val="00E64A96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E64A96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E64A96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E64A96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E64A96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E64A96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E64A96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Shading11">
    <w:name w:val="Medium Shading 11"/>
    <w:basedOn w:val="TableNormal"/>
    <w:uiPriority w:val="63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21">
    <w:name w:val="Medium Shading 21"/>
    <w:basedOn w:val="TableNormal"/>
    <w:uiPriority w:val="64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E64A96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E64A9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E64A96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rsid w:val="00E64A96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E64A96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E64A96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E64A96"/>
  </w:style>
  <w:style w:type="character" w:styleId="PageNumber">
    <w:name w:val="page number"/>
    <w:basedOn w:val="DefaultParagraphFont"/>
    <w:uiPriority w:val="99"/>
    <w:semiHidden/>
    <w:unhideWhenUsed/>
    <w:rsid w:val="00E64A96"/>
  </w:style>
  <w:style w:type="character" w:styleId="PlaceholderText">
    <w:name w:val="Placeholder Text"/>
    <w:basedOn w:val="DefaultParagraphFont"/>
    <w:uiPriority w:val="99"/>
    <w:semiHidden/>
    <w:rsid w:val="00E64A96"/>
    <w:rPr>
      <w:color w:val="595959" w:themeColor="text1" w:themeTint="A6"/>
    </w:rPr>
  </w:style>
  <w:style w:type="table" w:customStyle="1" w:styleId="PlainTable11">
    <w:name w:val="Plain Table 11"/>
    <w:basedOn w:val="TableNormal"/>
    <w:uiPriority w:val="41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E64A96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E64A9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E64A9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E64A96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E64A96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64A96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E64A96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E64A96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E64A96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E64A96"/>
  </w:style>
  <w:style w:type="paragraph" w:styleId="Signature">
    <w:name w:val="Signature"/>
    <w:basedOn w:val="Normal"/>
    <w:link w:val="SignatureChar"/>
    <w:uiPriority w:val="99"/>
    <w:semiHidden/>
    <w:unhideWhenUsed/>
    <w:rsid w:val="00E64A96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E64A96"/>
  </w:style>
  <w:style w:type="character" w:styleId="SubtleEmphasis">
    <w:name w:val="Subtle Emphasis"/>
    <w:basedOn w:val="DefaultParagraphFont"/>
    <w:uiPriority w:val="19"/>
    <w:semiHidden/>
    <w:unhideWhenUsed/>
    <w:qFormat/>
    <w:rsid w:val="00E64A96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E64A96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E64A96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E64A96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E64A9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E64A9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E64A9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E64A96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E64A96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E64A96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E64A96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E64A96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E64A96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E64A96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E64A96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E64A96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E64A96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E64A96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E64A96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E64A9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E64A96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E64A96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E64A96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E64A9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E64A9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E64A96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E64A96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Light1">
    <w:name w:val="Table Grid Light1"/>
    <w:basedOn w:val="TableNormal"/>
    <w:uiPriority w:val="40"/>
    <w:rsid w:val="00E64A96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E64A96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E64A96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E64A96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E64A9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E64A9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E64A9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E64A96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E64A9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E64A96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E64A96"/>
  </w:style>
  <w:style w:type="table" w:styleId="TableProfessional">
    <w:name w:val="Table Professional"/>
    <w:basedOn w:val="TableNormal"/>
    <w:uiPriority w:val="99"/>
    <w:semiHidden/>
    <w:unhideWhenUsed/>
    <w:rsid w:val="00E64A9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E64A96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E64A96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E64A9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E64A96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E64A96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E64A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E64A96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E64A96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E64A96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E64A96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64A9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4A96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64A96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E64A96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E64A96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E64A96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E64A96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E64A96"/>
    <w:pPr>
      <w:spacing w:after="100"/>
      <w:ind w:left="1760"/>
    </w:pPr>
  </w:style>
  <w:style w:type="character" w:customStyle="1" w:styleId="UnresolvedMention">
    <w:name w:val="Unresolved Mention"/>
    <w:basedOn w:val="DefaultParagraphFont"/>
    <w:uiPriority w:val="99"/>
    <w:unhideWhenUsed/>
    <w:rsid w:val="00E64A96"/>
    <w:rPr>
      <w:color w:val="605E5C"/>
      <w:shd w:val="clear" w:color="auto" w:fill="E1DFDD"/>
    </w:rPr>
  </w:style>
  <w:style w:type="character" w:customStyle="1" w:styleId="Mention">
    <w:name w:val="Mention"/>
    <w:basedOn w:val="DefaultParagraphFont"/>
    <w:uiPriority w:val="99"/>
    <w:unhideWhenUsed/>
    <w:rsid w:val="00E64A96"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rsid w:val="00E64A96"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  <w:style w:type="paragraph" w:customStyle="1" w:styleId="ng-scope">
    <w:name w:val="ng-scope"/>
    <w:basedOn w:val="Normal"/>
    <w:rsid w:val="005F6F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itle1">
    <w:name w:val="Title1"/>
    <w:basedOn w:val="Normal"/>
    <w:rsid w:val="00777D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keyword">
    <w:name w:val="hljs-keyword"/>
    <w:basedOn w:val="DefaultParagraphFont"/>
    <w:rsid w:val="005E76FD"/>
  </w:style>
  <w:style w:type="character" w:customStyle="1" w:styleId="hljs-string">
    <w:name w:val="hljs-string"/>
    <w:basedOn w:val="DefaultParagraphFont"/>
    <w:rsid w:val="005E76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7107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51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4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601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7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54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83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9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06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28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09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898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0670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33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10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6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4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31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71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875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8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4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5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9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6046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62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2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52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0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085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Node_(networking)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ocs.aws.amazon.com/vpc/latest/userguide/VPC_Route_Tables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hyperlink" Target="https://docs.aws.amazon.com/vpc/latest/userguide/VPC_Internet_Gateway.html" TargetMode="External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-ashu1\AppData\Roaming\Microsoft\Templates\Insert%20your%20first%20table%20of%20contents%20tutorial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8D7124-3D68-46B7-A788-A1E53CE29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Insert your first table of contents tutorial.dotx</Template>
  <TotalTime>0</TotalTime>
  <Pages>14</Pages>
  <Words>988</Words>
  <Characters>5636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6611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2020-07-17T18:25:00Z</dcterms:created>
  <dcterms:modified xsi:type="dcterms:W3CDTF">2020-07-20T06:09:00Z</dcterms:modified>
</cp:coreProperties>
</file>